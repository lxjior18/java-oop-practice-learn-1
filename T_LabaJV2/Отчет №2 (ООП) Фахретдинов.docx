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A98C" w14:textId="2EE5A63F" w:rsidR="00AE2A61" w:rsidRDefault="00AE2A61" w:rsidP="00967EA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 xml:space="preserve">Министерство образования и науки Российской Федерации </w:t>
      </w:r>
    </w:p>
    <w:p w14:paraId="33E21057" w14:textId="4B99C984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65D4A37E" w14:textId="2991111C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A2E12" w14:textId="61D64CA4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472331" w14:textId="77777777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99A117" w14:textId="44B4BB2F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44B9D">
        <w:rPr>
          <w:rFonts w:ascii="Times New Roman" w:hAnsi="Times New Roman" w:cs="Times New Roman"/>
          <w:sz w:val="28"/>
          <w:szCs w:val="28"/>
        </w:rPr>
        <w:t>Уфимский университет</w:t>
      </w:r>
      <w:r w:rsidR="00170D9C">
        <w:rPr>
          <w:rFonts w:ascii="Times New Roman" w:hAnsi="Times New Roman" w:cs="Times New Roman"/>
          <w:sz w:val="28"/>
          <w:szCs w:val="28"/>
        </w:rPr>
        <w:t xml:space="preserve"> науки и технологий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AC5ADC5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A8442B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4C2228" w14:textId="3FBE7A16" w:rsidR="00AE2A61" w:rsidRPr="00B803E5" w:rsidRDefault="00AE2A61" w:rsidP="00AE2A6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B803E5">
        <w:rPr>
          <w:rFonts w:ascii="Times New Roman" w:hAnsi="Times New Roman" w:cs="Times New Roman"/>
          <w:sz w:val="28"/>
          <w:szCs w:val="28"/>
        </w:rPr>
        <w:t>АСУ</w:t>
      </w:r>
    </w:p>
    <w:p w14:paraId="19C707D0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8381A5" w14:textId="77777777" w:rsidR="00AE2A61" w:rsidRPr="00B61E1E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114A91" w14:textId="77777777" w:rsidR="00AE2A61" w:rsidRPr="00B61E1E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67C49" w14:textId="7110FB7D" w:rsidR="00AE2A61" w:rsidRPr="007D3E27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Pr="00244B9D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а №</w:t>
      </w:r>
      <w:r w:rsidR="0010556F">
        <w:rPr>
          <w:rFonts w:ascii="Times New Roman" w:hAnsi="Times New Roman" w:cs="Times New Roman"/>
          <w:sz w:val="28"/>
          <w:szCs w:val="28"/>
        </w:rPr>
        <w:t>2</w:t>
      </w:r>
    </w:p>
    <w:p w14:paraId="7FBACDAA" w14:textId="5B727F10" w:rsidR="00AE2A61" w:rsidRPr="00FE679E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  <w:r w:rsidRPr="00DA6881">
        <w:rPr>
          <w:color w:val="000000"/>
          <w:sz w:val="28"/>
          <w:szCs w:val="27"/>
        </w:rPr>
        <w:t>По дисциплине «</w:t>
      </w:r>
      <w:r w:rsidR="00595625">
        <w:rPr>
          <w:color w:val="000000"/>
          <w:sz w:val="28"/>
          <w:szCs w:val="27"/>
        </w:rPr>
        <w:t>Объектно-ориентированное программирование</w:t>
      </w:r>
      <w:r w:rsidRPr="00DA6881">
        <w:rPr>
          <w:color w:val="000000"/>
          <w:sz w:val="28"/>
          <w:szCs w:val="27"/>
        </w:rPr>
        <w:t>»</w:t>
      </w:r>
    </w:p>
    <w:p w14:paraId="5284CBF1" w14:textId="61306BE7" w:rsidR="00AE2A61" w:rsidRPr="00FF05A4" w:rsidRDefault="00AE2A61" w:rsidP="00456482">
      <w:pPr>
        <w:pStyle w:val="af1"/>
        <w:ind w:left="-426" w:right="141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Тема</w:t>
      </w:r>
      <w:r w:rsidRPr="00F033EA">
        <w:rPr>
          <w:color w:val="000000"/>
          <w:sz w:val="28"/>
          <w:szCs w:val="28"/>
          <w:shd w:val="clear" w:color="auto" w:fill="FFFFFF"/>
        </w:rPr>
        <w:t>:</w:t>
      </w:r>
      <w:r w:rsidR="00DB6AC1">
        <w:rPr>
          <w:color w:val="000000"/>
          <w:sz w:val="28"/>
          <w:szCs w:val="28"/>
          <w:shd w:val="clear" w:color="auto" w:fill="FFFFFF"/>
        </w:rPr>
        <w:t xml:space="preserve"> </w:t>
      </w:r>
      <w:r w:rsidR="00DB6AC1" w:rsidRPr="00A96BA3">
        <w:rPr>
          <w:color w:val="000000"/>
          <w:sz w:val="28"/>
          <w:szCs w:val="28"/>
          <w:shd w:val="clear" w:color="auto" w:fill="FFFFFF"/>
        </w:rPr>
        <w:t>«</w:t>
      </w:r>
      <w:r w:rsidR="00C91834">
        <w:rPr>
          <w:color w:val="000000"/>
          <w:sz w:val="28"/>
          <w:szCs w:val="28"/>
          <w:shd w:val="clear" w:color="auto" w:fill="FFFFFF"/>
        </w:rPr>
        <w:t>Массивы</w:t>
      </w:r>
      <w:r w:rsidR="00595625">
        <w:rPr>
          <w:color w:val="000000"/>
          <w:sz w:val="28"/>
          <w:szCs w:val="28"/>
          <w:shd w:val="clear" w:color="auto" w:fill="FFFFFF"/>
        </w:rPr>
        <w:t xml:space="preserve"> </w:t>
      </w:r>
      <w:r w:rsidR="00595625">
        <w:rPr>
          <w:color w:val="000000"/>
          <w:sz w:val="28"/>
          <w:szCs w:val="28"/>
          <w:shd w:val="clear" w:color="auto" w:fill="FFFFFF"/>
          <w:lang w:val="en-US"/>
        </w:rPr>
        <w:t>JAVA</w:t>
      </w:r>
      <w:r w:rsidR="00DB6AC1" w:rsidRPr="00A96BA3">
        <w:rPr>
          <w:color w:val="000000"/>
          <w:sz w:val="28"/>
          <w:szCs w:val="28"/>
          <w:shd w:val="clear" w:color="auto" w:fill="FFFFFF"/>
        </w:rPr>
        <w:t>»</w:t>
      </w:r>
    </w:p>
    <w:p w14:paraId="4B90B39E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094790CA" w14:textId="48E43D83" w:rsidR="00AE2A61" w:rsidRPr="00912ED0" w:rsidRDefault="00AE2A61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A96BA3">
        <w:rPr>
          <w:rFonts w:ascii="Times New Roman" w:hAnsi="Times New Roman" w:cs="Times New Roman"/>
          <w:sz w:val="28"/>
          <w:szCs w:val="28"/>
        </w:rPr>
        <w:t>: студент гр.</w:t>
      </w:r>
      <w:r w:rsidR="00A96BA3">
        <w:rPr>
          <w:rFonts w:ascii="Times New Roman" w:hAnsi="Times New Roman" w:cs="Times New Roman"/>
          <w:sz w:val="28"/>
          <w:szCs w:val="28"/>
        </w:rPr>
        <w:t xml:space="preserve"> ПИ-206Бз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8A4770" w14:textId="45D8BA93" w:rsidR="00AE2A61" w:rsidRPr="00595625" w:rsidRDefault="00A96BA3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Фахретдинов Т.Р.</w:t>
      </w:r>
    </w:p>
    <w:p w14:paraId="7DFA100C" w14:textId="74A77596" w:rsidR="001010BA" w:rsidRDefault="00AE2A61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>Проверил</w:t>
      </w:r>
      <w:r w:rsidR="007D3E27">
        <w:rPr>
          <w:rFonts w:ascii="Times New Roman" w:hAnsi="Times New Roman" w:cs="Times New Roman"/>
          <w:sz w:val="28"/>
          <w:szCs w:val="28"/>
        </w:rPr>
        <w:t>а</w:t>
      </w:r>
      <w:r w:rsidRPr="00244B9D">
        <w:rPr>
          <w:rFonts w:ascii="Times New Roman" w:hAnsi="Times New Roman" w:cs="Times New Roman"/>
          <w:sz w:val="28"/>
          <w:szCs w:val="28"/>
        </w:rPr>
        <w:t xml:space="preserve">: </w:t>
      </w:r>
      <w:r w:rsidR="00892EA9">
        <w:rPr>
          <w:rFonts w:ascii="Times New Roman" w:hAnsi="Times New Roman" w:cs="Times New Roman"/>
          <w:sz w:val="28"/>
          <w:szCs w:val="28"/>
        </w:rPr>
        <w:t>старший преподаватель кафедры АСУ</w:t>
      </w:r>
    </w:p>
    <w:p w14:paraId="7D76940B" w14:textId="5554D630" w:rsidR="00AE2A61" w:rsidRPr="008814D5" w:rsidRDefault="00892EA9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Бакусова Н.С.</w:t>
      </w:r>
      <w:r w:rsidR="00F941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1A525F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11D6E167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282CF002" w14:textId="77777777" w:rsidR="00AE2A61" w:rsidRDefault="00AE2A61" w:rsidP="00AE2A6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E47D5F" w14:textId="17F3298B" w:rsidR="001010BA" w:rsidRDefault="001010BA" w:rsidP="001010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595625" w:rsidRPr="00892EA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4E6BA2" w14:textId="77777777" w:rsidR="0011573C" w:rsidRPr="0011573C" w:rsidRDefault="0011573C" w:rsidP="00EE27A4">
      <w:pPr>
        <w:pStyle w:val="a1"/>
        <w:rPr>
          <w:b/>
          <w:bCs/>
        </w:rPr>
      </w:pPr>
      <w:r w:rsidRPr="0011573C">
        <w:rPr>
          <w:b/>
          <w:bCs/>
        </w:rPr>
        <w:lastRenderedPageBreak/>
        <w:t>Цель работы:</w:t>
      </w:r>
    </w:p>
    <w:p w14:paraId="5C860BCD" w14:textId="77777777" w:rsidR="00892EA9" w:rsidRDefault="00892EA9" w:rsidP="00EE27A4">
      <w:pPr>
        <w:pStyle w:val="a1"/>
      </w:pPr>
      <w:r w:rsidRPr="00892EA9">
        <w:t>Целью настоящей работы является изучение методов программирования на JAVA с использованием массивов.</w:t>
      </w:r>
    </w:p>
    <w:p w14:paraId="3B0070C6" w14:textId="7551C1D5" w:rsidR="0020780A" w:rsidRDefault="0020780A" w:rsidP="00EE27A4">
      <w:pPr>
        <w:pStyle w:val="a1"/>
        <w:rPr>
          <w:b/>
          <w:bCs/>
        </w:rPr>
      </w:pPr>
      <w:r>
        <w:rPr>
          <w:b/>
          <w:bCs/>
        </w:rPr>
        <w:t>Ход работы:</w:t>
      </w:r>
    </w:p>
    <w:p w14:paraId="11F2E089" w14:textId="3EB6C3CA" w:rsidR="00F55E40" w:rsidRDefault="00F55E40" w:rsidP="00EE27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3.</w:t>
      </w:r>
    </w:p>
    <w:p w14:paraId="434E7840" w14:textId="346808A4" w:rsidR="00892EA9" w:rsidRDefault="00892EA9" w:rsidP="00EE27A4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2EA9">
        <w:rPr>
          <w:rFonts w:ascii="Times New Roman" w:hAnsi="Times New Roman" w:cs="Times New Roman"/>
          <w:sz w:val="28"/>
          <w:szCs w:val="28"/>
        </w:rPr>
        <w:t>Создать двумерный массив из 5 строк по 8 столбцов в каждой из случайных целых чисел из отрезка [-99;99]. Вывести массив на экран. После на отдельной строке вывести на экран значение максимального элемента этого массива (его индекс не имеет значения)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67FF7D4" w14:textId="4AFE0362" w:rsidR="00892EA9" w:rsidRPr="00892EA9" w:rsidRDefault="00892EA9" w:rsidP="00892EA9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2EA9">
        <w:rPr>
          <w:rFonts w:ascii="Times New Roman" w:hAnsi="Times New Roman" w:cs="Times New Roman"/>
          <w:sz w:val="28"/>
          <w:szCs w:val="28"/>
        </w:rPr>
        <w:t>Пользователь вводит с клавиатуры натуральное число большее 3, которое сохраняется в переменную n. Если пользователь ввёл не подходящее число, то программа должна просить пользователя повторить ввод. Создать массив из n случайных целых чисел из отрезка [0;n] и вывести его на экран. Создать второй массив только из чётных элементов первого массива, если они там есть, и вывести его на экран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48D988" w14:textId="68987141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 разработки:</w:t>
      </w:r>
    </w:p>
    <w:p w14:paraId="49504B7D" w14:textId="1EB17867" w:rsidR="00F55E40" w:rsidRPr="00892EA9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язык программирования: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92EA9">
        <w:rPr>
          <w:rFonts w:ascii="Times New Roman" w:hAnsi="Times New Roman" w:cs="Times New Roman"/>
          <w:sz w:val="28"/>
          <w:szCs w:val="28"/>
        </w:rPr>
        <w:t>;</w:t>
      </w:r>
    </w:p>
    <w:p w14:paraId="4DA046B7" w14:textId="7E556108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E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среда разработки</w:t>
      </w:r>
      <w:r w:rsidRPr="00F55E4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r w:rsidRPr="00F55E40">
        <w:rPr>
          <w:rFonts w:ascii="Times New Roman" w:hAnsi="Times New Roman" w:cs="Times New Roman"/>
          <w:sz w:val="28"/>
          <w:szCs w:val="28"/>
        </w:rPr>
        <w:t>;</w:t>
      </w:r>
    </w:p>
    <w:p w14:paraId="23663470" w14:textId="77777777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6753A" w14:textId="077548C1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алгоритмов решения задач выполнены в соответствии с ГОСТ 19.701–90.</w:t>
      </w:r>
    </w:p>
    <w:p w14:paraId="2BC37251" w14:textId="77777777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8436F0" w14:textId="77777777" w:rsidR="00EE6E67" w:rsidRDefault="00EE6E67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41"/>
      </w:tblGrid>
      <w:tr w:rsidR="00EE6E67" w14:paraId="2CAAADD3" w14:textId="77777777" w:rsidTr="00EE6E67">
        <w:tc>
          <w:tcPr>
            <w:tcW w:w="9741" w:type="dxa"/>
            <w:shd w:val="clear" w:color="auto" w:fill="FFFFFF" w:themeFill="background1"/>
          </w:tcPr>
          <w:p w14:paraId="6AF78D41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import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java.util.Random;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Класс для генерации случайных чисел</w:t>
            </w:r>
          </w:p>
          <w:p w14:paraId="35F2DA7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import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java.util.Scanner;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Класс для ввода данных с клавиатуры</w:t>
            </w:r>
          </w:p>
          <w:p w14:paraId="40B4F28F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78CA292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public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class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laba2 {</w:t>
            </w:r>
          </w:p>
          <w:p w14:paraId="7E9A52EC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16C3521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Главный метод программы</w:t>
            </w:r>
          </w:p>
          <w:p w14:paraId="2F3EDD2D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main(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[] args) {</w:t>
            </w:r>
          </w:p>
          <w:p w14:paraId="19B7C4F1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scan =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Scanner(System.in);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Создание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объекта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Scanner</w:t>
            </w:r>
          </w:p>
          <w:p w14:paraId="3A0B1C5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74C16E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"Выберите задание:"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меню</w:t>
            </w:r>
          </w:p>
          <w:p w14:paraId="1D18834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"1 - Двумерный массив 5x8"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5070F3F6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"2 - Массив из n и чётные элементы"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184C14E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39CB01B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byte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choice = scan.nextByte();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Считывание выбора пользователя</w:t>
            </w:r>
          </w:p>
          <w:p w14:paraId="3C0E9A5C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7448814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switch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(choice) {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Выбор выполняемого задания</w:t>
            </w:r>
          </w:p>
          <w:p w14:paraId="3B2513C6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case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:</w:t>
            </w:r>
          </w:p>
          <w:p w14:paraId="187468B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twoDimArrayTask();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Вызов задания с двумерным массивом</w:t>
            </w:r>
          </w:p>
          <w:p w14:paraId="44E25A39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break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3AAC0E74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case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2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:</w:t>
            </w:r>
          </w:p>
          <w:p w14:paraId="75B3587F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evenArrayTask(scan);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Вызов задания с одномерным массивом</w:t>
            </w:r>
          </w:p>
          <w:p w14:paraId="7C56F09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break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2E593683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default:</w:t>
            </w:r>
          </w:p>
          <w:p w14:paraId="2F8D0F1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"Неверный выбор"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Обработка ошибочного ввода</w:t>
            </w:r>
          </w:p>
          <w:p w14:paraId="5188B47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0480A555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56536EC4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9CD3A94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Создание, заполнение и обработка двумерного массива 5x8</w:t>
            </w:r>
          </w:p>
          <w:p w14:paraId="314D36C1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twoDimArrayTask() {</w:t>
            </w:r>
          </w:p>
          <w:p w14:paraId="7A3A4EA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Random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random =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Random();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Генератор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случайных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чисел</w:t>
            </w:r>
          </w:p>
          <w:p w14:paraId="29E8FE0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A66B2A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[][] array =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new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[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5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][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8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];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Объявление двумерного массива</w:t>
            </w:r>
          </w:p>
          <w:p w14:paraId="00E0958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max = -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99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        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Начальное значение максимума</w:t>
            </w:r>
          </w:p>
          <w:p w14:paraId="42D4FBE3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7FD014DF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Заполнение массива и поиск максимального элемента</w:t>
            </w:r>
          </w:p>
          <w:p w14:paraId="6CBD9968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 i &lt; array.length; i++) {        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Перебор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строк</w:t>
            </w:r>
          </w:p>
          <w:p w14:paraId="40B32849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j =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; j &lt; array[i].length; j++) {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Перебор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столбцов</w:t>
            </w:r>
          </w:p>
          <w:p w14:paraId="341D5BF3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array[i][j] = random.nextInt(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199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-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99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Заполнение случайным числом</w:t>
            </w:r>
          </w:p>
          <w:p w14:paraId="655D548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881151D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(array[i][j] &gt; max) {                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Сравнение с максимумом</w:t>
            </w:r>
          </w:p>
          <w:p w14:paraId="1B13D15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    max = array[i][j];                  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Обновление максимума</w:t>
            </w:r>
          </w:p>
          <w:p w14:paraId="62533F09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}</w:t>
            </w:r>
          </w:p>
          <w:p w14:paraId="2EA63834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39C6E700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1E98C91D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668166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"Двумерный массив:"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Заголовок вывода</w:t>
            </w:r>
          </w:p>
          <w:p w14:paraId="42306873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623E75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двумерного массива</w:t>
            </w:r>
          </w:p>
          <w:p w14:paraId="3A6F7742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C91834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 i &lt; array.length; i++) {          </w:t>
            </w:r>
            <w:r w:rsidRPr="00C91834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Перебор</w:t>
            </w:r>
            <w:r w:rsidRPr="00C91834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строк</w:t>
            </w:r>
          </w:p>
          <w:p w14:paraId="613EF9B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j =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; j &lt; array[i].length; j++) {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Перебор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столбцов</w:t>
            </w:r>
          </w:p>
          <w:p w14:paraId="47FEBA0C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        System.out.printf(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"%4d"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, array[i][j]);  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Форматированный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элемента</w:t>
            </w:r>
          </w:p>
          <w:p w14:paraId="12342CA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}</w:t>
            </w:r>
          </w:p>
          <w:p w14:paraId="76A2221D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System.out.println();                        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Переход на новую строку</w:t>
            </w:r>
          </w:p>
          <w:p w14:paraId="4503A0C1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373AED72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AB40661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"Максимальный элемент массива: 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+ max);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максимума</w:t>
            </w:r>
          </w:p>
          <w:p w14:paraId="17659A85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2FE5ADA5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94357C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Формирование массива из n элементов и массива чётных значений</w:t>
            </w:r>
          </w:p>
          <w:p w14:paraId="478C2A8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evenArrayTask(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scan) {</w:t>
            </w:r>
          </w:p>
          <w:p w14:paraId="6748CC84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Random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random =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Random();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Генератор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случайных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чисел</w:t>
            </w:r>
          </w:p>
          <w:p w14:paraId="6EDAE2B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E3906A9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 = readMoreThanThree(scan, 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Введите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натуральное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число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n (&gt;3): 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размера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массива</w:t>
            </w:r>
          </w:p>
          <w:p w14:paraId="4CC15C6F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103DC6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[] array =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new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[n];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Объявление массива длины n</w:t>
            </w:r>
          </w:p>
          <w:p w14:paraId="7C2B193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C73E705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Заполнение массива случайными числами</w:t>
            </w:r>
          </w:p>
          <w:p w14:paraId="25726497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C91834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 i &lt; n; i++) {</w:t>
            </w:r>
          </w:p>
          <w:p w14:paraId="3089AA0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array[i] = random.nextInt(n +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Генерация числа от 0 до n</w:t>
            </w:r>
          </w:p>
          <w:p w14:paraId="2C4DB394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3BEEFC19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A4A21EC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"Исходный массив:"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Заголовок вывода</w:t>
            </w:r>
          </w:p>
          <w:p w14:paraId="69044894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4613A8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исходного массива</w:t>
            </w:r>
          </w:p>
          <w:p w14:paraId="010FCC1A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C91834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 i &lt; n; i++) {</w:t>
            </w:r>
          </w:p>
          <w:p w14:paraId="5615C09C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System.out.print(array[i] + </w:t>
            </w:r>
            <w:r w:rsidRPr="00C91834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 "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C91834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Печать</w:t>
            </w:r>
            <w:r w:rsidRPr="00C91834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элемента</w:t>
            </w:r>
            <w:r w:rsidRPr="00C91834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массива</w:t>
            </w:r>
          </w:p>
          <w:p w14:paraId="1B8AFF3C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}</w:t>
            </w:r>
          </w:p>
          <w:p w14:paraId="3E6E6894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System.out.println();</w:t>
            </w:r>
          </w:p>
          <w:p w14:paraId="2CAED00E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707E34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countEven = </w:t>
            </w:r>
            <w:r w:rsidRPr="00C91834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; </w:t>
            </w:r>
            <w:r w:rsidRPr="00C91834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Счётчик</w:t>
            </w:r>
            <w:r w:rsidRPr="00C91834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чётных</w:t>
            </w:r>
            <w:r w:rsidRPr="00C91834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элементов</w:t>
            </w:r>
          </w:p>
          <w:p w14:paraId="7BA677EA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C5342D8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Подсчёт количества чётных элементов</w:t>
            </w:r>
          </w:p>
          <w:p w14:paraId="6138359A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C91834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 i &lt; n; i++) {</w:t>
            </w:r>
          </w:p>
          <w:p w14:paraId="446D4CA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(array[i] %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2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==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{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на чётность</w:t>
            </w:r>
          </w:p>
          <w:p w14:paraId="3023931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countEven++;</w:t>
            </w:r>
          </w:p>
          <w:p w14:paraId="5FCEB810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18782E6F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559A0C06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1CC28C2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Формирование массива чётных элементов</w:t>
            </w:r>
          </w:p>
          <w:p w14:paraId="60446780" w14:textId="77777777" w:rsidR="00892EA9" w:rsidRPr="00C91834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C91834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if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(countEven &gt; </w:t>
            </w:r>
            <w:r w:rsidRPr="00C91834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) {</w:t>
            </w:r>
          </w:p>
          <w:p w14:paraId="3B438F3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918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[] evenArray =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[countEven];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Массив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для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чётных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элементов</w:t>
            </w:r>
          </w:p>
          <w:p w14:paraId="29D9F22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index =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                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Индекс для заполнения массива</w:t>
            </w:r>
          </w:p>
          <w:p w14:paraId="292C3683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2033FFB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 i &lt; n; i++) {</w:t>
            </w:r>
          </w:p>
          <w:p w14:paraId="05E66EFF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(array[i] %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2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==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{   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на чётность</w:t>
            </w:r>
          </w:p>
          <w:p w14:paraId="743CD9B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    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evenArray[index] = array[i];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Добавление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элемента</w:t>
            </w:r>
          </w:p>
          <w:p w14:paraId="5D7A3533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index++;               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Увеличение индекса</w:t>
            </w:r>
          </w:p>
          <w:p w14:paraId="3457C403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}</w:t>
            </w:r>
          </w:p>
          <w:p w14:paraId="260782C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0931D8E7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85AD502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"Массив из чётных элементов:"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Заголовок вывода</w:t>
            </w:r>
          </w:p>
          <w:p w14:paraId="2FAA8552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3BC95B3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массива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чётных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элементов</w:t>
            </w:r>
          </w:p>
          <w:p w14:paraId="36BDA201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for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0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 i &lt; evenArray.length; i++) {</w:t>
            </w:r>
          </w:p>
          <w:p w14:paraId="23FCC35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System.out.print(evenArray[i] + 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 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);</w:t>
            </w:r>
          </w:p>
          <w:p w14:paraId="32DF1602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    }</w:t>
            </w:r>
          </w:p>
          <w:p w14:paraId="335C1B0D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    System.out.println();</w:t>
            </w:r>
          </w:p>
          <w:p w14:paraId="6F8690C5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}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else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{</w:t>
            </w:r>
          </w:p>
          <w:p w14:paraId="186CC79C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Чётных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элементов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нет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."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Сообщение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при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отсутствии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чётных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чисел</w:t>
            </w:r>
          </w:p>
          <w:p w14:paraId="203270D5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}</w:t>
            </w:r>
          </w:p>
          <w:p w14:paraId="4A1F67F5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31E3EDE8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02AB733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Ввод целого числа, большего 3, с проверкой корректности</w:t>
            </w:r>
          </w:p>
          <w:p w14:paraId="51C2D1CE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readMoreThanThree(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scanner,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message) {</w:t>
            </w:r>
          </w:p>
          <w:p w14:paraId="39F7A11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value;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Переменная для хранения вводимого значения</w:t>
            </w:r>
          </w:p>
          <w:p w14:paraId="6BEC5768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4E21F60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while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true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 {</w:t>
            </w:r>
          </w:p>
          <w:p w14:paraId="51DA839C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System.out.print(message);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приглашения к вводу</w:t>
            </w:r>
          </w:p>
          <w:p w14:paraId="46F7DA6D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2D8370E0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(!scanner.hasNextInt()) {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типа ввода</w:t>
            </w:r>
          </w:p>
          <w:p w14:paraId="268DFCB8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"Ошибка: нужно ввести целое число."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3024F34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scanner.next();        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Очистка некорректного ввода</w:t>
            </w:r>
          </w:p>
          <w:p w14:paraId="14962C8F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continue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60383926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67F5406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6B52C00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value = scanner.nextInt();   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Считывание числа</w:t>
            </w:r>
          </w:p>
          <w:p w14:paraId="2F65E1C1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72927636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(value &lt;= </w:t>
            </w:r>
            <w:r w:rsidRPr="00892EA9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3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 {          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условия задачи</w:t>
            </w:r>
          </w:p>
          <w:p w14:paraId="77CDF24B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System.out.println(</w:t>
            </w:r>
            <w:r w:rsidRPr="00892EA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"Ошибка: число должно быть больше 3."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32D5310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continue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37C727F9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6E553F0A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7605CB1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892EA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return</w:t>
            </w: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value;                </w:t>
            </w:r>
            <w:r w:rsidRPr="00892EA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Возврат корректного значения</w:t>
            </w:r>
          </w:p>
          <w:p w14:paraId="26D0C818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329919BC" w14:textId="77777777" w:rsidR="00892EA9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23847C8B" w14:textId="408E8D0C" w:rsidR="00EE6E67" w:rsidRPr="00892EA9" w:rsidRDefault="00892EA9" w:rsidP="00892EA9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92EA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</w:tbl>
    <w:p w14:paraId="595E06AA" w14:textId="5BB93071" w:rsidR="00F55E40" w:rsidRPr="00892EA9" w:rsidRDefault="00EE6E67" w:rsidP="00F55E40">
      <w:pPr>
        <w:pStyle w:val="af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777C0BCB" w14:textId="15DBAC0B" w:rsidR="00EE27A4" w:rsidRDefault="00EE27A4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компиляцию и выполняем задание 1 со случайными значениями от -99 до 99 (рисунок </w:t>
      </w:r>
      <w:r w:rsidR="00892EA9" w:rsidRPr="00892EA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99AB1A6" w14:textId="42B4D4F8" w:rsidR="00EE27A4" w:rsidRDefault="00FA102C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A10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1540A0" wp14:editId="2132EF28">
            <wp:extent cx="2448267" cy="1762371"/>
            <wp:effectExtent l="0" t="0" r="9525" b="9525"/>
            <wp:docPr id="1336656812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56812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095D" w14:textId="77AD9213" w:rsidR="00EE27A4" w:rsidRDefault="00EE27A4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A102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 со случайными значениями.</w:t>
      </w:r>
    </w:p>
    <w:p w14:paraId="3474AE2D" w14:textId="2DDA694D" w:rsidR="00EE27A4" w:rsidRDefault="00EE27A4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компиляцию и выполняем задание 2 с произвольным значени</w:t>
      </w:r>
      <w:r w:rsidR="00FA102C">
        <w:rPr>
          <w:rFonts w:ascii="Times New Roman" w:hAnsi="Times New Roman" w:cs="Times New Roman"/>
          <w:sz w:val="28"/>
          <w:szCs w:val="28"/>
        </w:rPr>
        <w:t xml:space="preserve">ем </w:t>
      </w:r>
      <w:r w:rsidR="00FA102C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вводимы</w:t>
      </w:r>
      <w:r w:rsidR="00FA102C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пользователем с клавиатуры (рисунок </w:t>
      </w:r>
      <w:r w:rsidR="00FA102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3F13597" w14:textId="6B6ADB47" w:rsidR="00EE27A4" w:rsidRDefault="00FA102C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A10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6B129F" wp14:editId="64170944">
            <wp:extent cx="3353268" cy="1457528"/>
            <wp:effectExtent l="0" t="0" r="0" b="9525"/>
            <wp:docPr id="1783826733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26733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AC41" w14:textId="4F2878A7" w:rsidR="00EE27A4" w:rsidRPr="00C91834" w:rsidRDefault="00EE27A4" w:rsidP="00FA102C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результат выполнения задания 2 </w:t>
      </w:r>
      <w:r w:rsidR="00FA102C">
        <w:rPr>
          <w:rFonts w:ascii="Times New Roman" w:hAnsi="Times New Roman" w:cs="Times New Roman"/>
          <w:sz w:val="28"/>
          <w:szCs w:val="28"/>
        </w:rPr>
        <w:t xml:space="preserve">с произвольным </w:t>
      </w:r>
      <w:r w:rsidR="00FA102C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15754F" w14:textId="5637E24D" w:rsidR="00210816" w:rsidRPr="002E3D4E" w:rsidRDefault="009D3ED0" w:rsidP="0011573C">
      <w:pPr>
        <w:pStyle w:val="a1"/>
        <w:rPr>
          <w:rStyle w:val="20"/>
        </w:rPr>
      </w:pPr>
      <w:r>
        <w:rPr>
          <w:rStyle w:val="20"/>
        </w:rPr>
        <w:t>Заключение</w:t>
      </w:r>
      <w:r w:rsidRPr="002E3D4E">
        <w:rPr>
          <w:rStyle w:val="20"/>
        </w:rPr>
        <w:t>:</w:t>
      </w:r>
    </w:p>
    <w:p w14:paraId="38F1908B" w14:textId="1741E4E4" w:rsidR="009D3ED0" w:rsidRDefault="009D3ED0" w:rsidP="007F5621">
      <w:pPr>
        <w:pStyle w:val="a1"/>
        <w:ind w:firstLine="709"/>
      </w:pPr>
      <w:r>
        <w:rPr>
          <w:rStyle w:val="20"/>
          <w:b w:val="0"/>
          <w:bCs w:val="0"/>
        </w:rPr>
        <w:t xml:space="preserve">В ходе лабораторной работы были </w:t>
      </w:r>
      <w:r>
        <w:t>приобретены практические навыки по работе с</w:t>
      </w:r>
      <w:r w:rsidR="00283782">
        <w:t xml:space="preserve"> </w:t>
      </w:r>
      <w:r w:rsidR="00FA102C" w:rsidRPr="00892EA9">
        <w:t>метод</w:t>
      </w:r>
      <w:r w:rsidR="00FA102C">
        <w:t>ами</w:t>
      </w:r>
      <w:r w:rsidR="00FA102C" w:rsidRPr="00892EA9">
        <w:t xml:space="preserve"> программирования на JAVA с использованием массивов</w:t>
      </w:r>
      <w:r w:rsidR="008D1B72" w:rsidRPr="008D1B72">
        <w:t>.</w:t>
      </w:r>
    </w:p>
    <w:p w14:paraId="62D99462" w14:textId="77408479" w:rsidR="007F5621" w:rsidRPr="007F5621" w:rsidRDefault="007F5621" w:rsidP="007F5621">
      <w:pPr>
        <w:pStyle w:val="a1"/>
        <w:ind w:firstLine="709"/>
      </w:pPr>
    </w:p>
    <w:sectPr w:rsidR="007F5621" w:rsidRPr="007F5621" w:rsidSect="001010BA">
      <w:footerReference w:type="default" r:id="rId10"/>
      <w:pgSz w:w="11906" w:h="16838"/>
      <w:pgMar w:top="851" w:right="737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73F78" w14:textId="77777777" w:rsidR="00545208" w:rsidRDefault="00545208">
      <w:r>
        <w:separator/>
      </w:r>
    </w:p>
  </w:endnote>
  <w:endnote w:type="continuationSeparator" w:id="0">
    <w:p w14:paraId="49C504AF" w14:textId="77777777" w:rsidR="00545208" w:rsidRDefault="00545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7098310"/>
      <w:docPartObj>
        <w:docPartGallery w:val="Page Numbers (Bottom of Page)"/>
        <w:docPartUnique/>
      </w:docPartObj>
    </w:sdtPr>
    <w:sdtContent>
      <w:p w14:paraId="1193C7B5" w14:textId="77777777" w:rsidR="001010BA" w:rsidRDefault="001010B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D53AD7" w14:textId="77777777" w:rsidR="001010BA" w:rsidRDefault="001010B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3351" w14:textId="77777777" w:rsidR="00545208" w:rsidRDefault="00545208">
      <w:r>
        <w:separator/>
      </w:r>
    </w:p>
  </w:footnote>
  <w:footnote w:type="continuationSeparator" w:id="0">
    <w:p w14:paraId="00EAABB8" w14:textId="77777777" w:rsidR="00545208" w:rsidRDefault="00545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DF0"/>
    <w:multiLevelType w:val="hybridMultilevel"/>
    <w:tmpl w:val="573629A4"/>
    <w:lvl w:ilvl="0" w:tplc="D47C1B32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" w15:restartNumberingAfterBreak="0">
    <w:nsid w:val="0E2D136E"/>
    <w:multiLevelType w:val="hybridMultilevel"/>
    <w:tmpl w:val="4FDAC5D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05F2374"/>
    <w:multiLevelType w:val="hybridMultilevel"/>
    <w:tmpl w:val="8C8201B0"/>
    <w:lvl w:ilvl="0" w:tplc="041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" w15:restartNumberingAfterBreak="0">
    <w:nsid w:val="21BE257F"/>
    <w:multiLevelType w:val="hybridMultilevel"/>
    <w:tmpl w:val="D50CD61C"/>
    <w:lvl w:ilvl="0" w:tplc="D9D2CD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4493158"/>
    <w:multiLevelType w:val="hybridMultilevel"/>
    <w:tmpl w:val="6A1C1C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81975C1"/>
    <w:multiLevelType w:val="hybridMultilevel"/>
    <w:tmpl w:val="D672508A"/>
    <w:lvl w:ilvl="0" w:tplc="DD7A308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FA43C1"/>
    <w:multiLevelType w:val="hybridMultilevel"/>
    <w:tmpl w:val="40766C5C"/>
    <w:lvl w:ilvl="0" w:tplc="DB12F2DA"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2ED14BEE"/>
    <w:multiLevelType w:val="multilevel"/>
    <w:tmpl w:val="91340EB0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8" w15:restartNumberingAfterBreak="0">
    <w:nsid w:val="3DEA7E1A"/>
    <w:multiLevelType w:val="hybridMultilevel"/>
    <w:tmpl w:val="7BD4ED12"/>
    <w:lvl w:ilvl="0" w:tplc="B2EEC7E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55531551"/>
    <w:multiLevelType w:val="hybridMultilevel"/>
    <w:tmpl w:val="21EA4FAE"/>
    <w:lvl w:ilvl="0" w:tplc="0C267B00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5956BA3"/>
    <w:multiLevelType w:val="hybridMultilevel"/>
    <w:tmpl w:val="3DC07392"/>
    <w:lvl w:ilvl="0" w:tplc="57780D7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F3135AF"/>
    <w:multiLevelType w:val="hybridMultilevel"/>
    <w:tmpl w:val="D50CD61C"/>
    <w:lvl w:ilvl="0" w:tplc="D9D2CD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6F5846FA"/>
    <w:multiLevelType w:val="hybridMultilevel"/>
    <w:tmpl w:val="5748BB42"/>
    <w:lvl w:ilvl="0" w:tplc="18B8BD6C"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686445047">
    <w:abstractNumId w:val="0"/>
  </w:num>
  <w:num w:numId="2" w16cid:durableId="1733963019">
    <w:abstractNumId w:val="7"/>
  </w:num>
  <w:num w:numId="3" w16cid:durableId="1245992245">
    <w:abstractNumId w:val="2"/>
  </w:num>
  <w:num w:numId="4" w16cid:durableId="1311014413">
    <w:abstractNumId w:val="9"/>
  </w:num>
  <w:num w:numId="5" w16cid:durableId="1856311905">
    <w:abstractNumId w:val="12"/>
  </w:num>
  <w:num w:numId="6" w16cid:durableId="1053195896">
    <w:abstractNumId w:val="6"/>
  </w:num>
  <w:num w:numId="7" w16cid:durableId="1064178594">
    <w:abstractNumId w:val="1"/>
  </w:num>
  <w:num w:numId="8" w16cid:durableId="554200144">
    <w:abstractNumId w:val="11"/>
  </w:num>
  <w:num w:numId="9" w16cid:durableId="695883779">
    <w:abstractNumId w:val="5"/>
  </w:num>
  <w:num w:numId="10" w16cid:durableId="195703494">
    <w:abstractNumId w:val="3"/>
  </w:num>
  <w:num w:numId="11" w16cid:durableId="10112754">
    <w:abstractNumId w:val="4"/>
  </w:num>
  <w:num w:numId="12" w16cid:durableId="405153352">
    <w:abstractNumId w:val="8"/>
  </w:num>
  <w:num w:numId="13" w16cid:durableId="1297957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5D4"/>
    <w:rsid w:val="0000496A"/>
    <w:rsid w:val="0002362F"/>
    <w:rsid w:val="00032A21"/>
    <w:rsid w:val="0003539D"/>
    <w:rsid w:val="00037B1E"/>
    <w:rsid w:val="000419CE"/>
    <w:rsid w:val="00046EAD"/>
    <w:rsid w:val="00050C31"/>
    <w:rsid w:val="00054403"/>
    <w:rsid w:val="00064AD2"/>
    <w:rsid w:val="00066D33"/>
    <w:rsid w:val="00070E5D"/>
    <w:rsid w:val="00097CD9"/>
    <w:rsid w:val="000A7A6F"/>
    <w:rsid w:val="000B1E7C"/>
    <w:rsid w:val="000C192A"/>
    <w:rsid w:val="000D6C7E"/>
    <w:rsid w:val="000D6FA5"/>
    <w:rsid w:val="000F2A00"/>
    <w:rsid w:val="001010BA"/>
    <w:rsid w:val="0010556F"/>
    <w:rsid w:val="00106CA6"/>
    <w:rsid w:val="00112394"/>
    <w:rsid w:val="0011573C"/>
    <w:rsid w:val="001271B2"/>
    <w:rsid w:val="001361F6"/>
    <w:rsid w:val="00145975"/>
    <w:rsid w:val="00151888"/>
    <w:rsid w:val="00154608"/>
    <w:rsid w:val="00155D4B"/>
    <w:rsid w:val="00170D9C"/>
    <w:rsid w:val="0017147D"/>
    <w:rsid w:val="001D3F2A"/>
    <w:rsid w:val="001D51E0"/>
    <w:rsid w:val="001D59CB"/>
    <w:rsid w:val="001E04E2"/>
    <w:rsid w:val="001F5BCB"/>
    <w:rsid w:val="00200881"/>
    <w:rsid w:val="0020780A"/>
    <w:rsid w:val="00210816"/>
    <w:rsid w:val="0021423C"/>
    <w:rsid w:val="00246C89"/>
    <w:rsid w:val="00255315"/>
    <w:rsid w:val="00256C9A"/>
    <w:rsid w:val="00275339"/>
    <w:rsid w:val="00283782"/>
    <w:rsid w:val="00285A27"/>
    <w:rsid w:val="0028772C"/>
    <w:rsid w:val="00293F5F"/>
    <w:rsid w:val="002A243F"/>
    <w:rsid w:val="002B3AF7"/>
    <w:rsid w:val="002B4A88"/>
    <w:rsid w:val="002C3876"/>
    <w:rsid w:val="002E3D4E"/>
    <w:rsid w:val="002F4A7B"/>
    <w:rsid w:val="00313F3C"/>
    <w:rsid w:val="003243A2"/>
    <w:rsid w:val="00330653"/>
    <w:rsid w:val="00330891"/>
    <w:rsid w:val="003368AD"/>
    <w:rsid w:val="00345625"/>
    <w:rsid w:val="00360D50"/>
    <w:rsid w:val="00366063"/>
    <w:rsid w:val="003731B5"/>
    <w:rsid w:val="00373EE4"/>
    <w:rsid w:val="00375129"/>
    <w:rsid w:val="0038205E"/>
    <w:rsid w:val="00394180"/>
    <w:rsid w:val="003A07B9"/>
    <w:rsid w:val="003A4759"/>
    <w:rsid w:val="003A6294"/>
    <w:rsid w:val="003C683B"/>
    <w:rsid w:val="003D156E"/>
    <w:rsid w:val="003D5CF2"/>
    <w:rsid w:val="003F1EB0"/>
    <w:rsid w:val="00413064"/>
    <w:rsid w:val="0041658A"/>
    <w:rsid w:val="0042060D"/>
    <w:rsid w:val="00420D05"/>
    <w:rsid w:val="00421A1F"/>
    <w:rsid w:val="00442429"/>
    <w:rsid w:val="00451049"/>
    <w:rsid w:val="0045502D"/>
    <w:rsid w:val="00456482"/>
    <w:rsid w:val="00470F18"/>
    <w:rsid w:val="00471655"/>
    <w:rsid w:val="00480DD4"/>
    <w:rsid w:val="00480E28"/>
    <w:rsid w:val="004856F6"/>
    <w:rsid w:val="0049512B"/>
    <w:rsid w:val="004B42BC"/>
    <w:rsid w:val="004B5C48"/>
    <w:rsid w:val="004C4672"/>
    <w:rsid w:val="004D50D1"/>
    <w:rsid w:val="004D7435"/>
    <w:rsid w:val="004F7288"/>
    <w:rsid w:val="00504664"/>
    <w:rsid w:val="00511BCE"/>
    <w:rsid w:val="005120FB"/>
    <w:rsid w:val="0053293C"/>
    <w:rsid w:val="005363AB"/>
    <w:rsid w:val="00545208"/>
    <w:rsid w:val="00550BAF"/>
    <w:rsid w:val="005534B9"/>
    <w:rsid w:val="00554491"/>
    <w:rsid w:val="0056047C"/>
    <w:rsid w:val="00564A35"/>
    <w:rsid w:val="00565258"/>
    <w:rsid w:val="00575110"/>
    <w:rsid w:val="00580A3B"/>
    <w:rsid w:val="0058698B"/>
    <w:rsid w:val="00595625"/>
    <w:rsid w:val="00596D24"/>
    <w:rsid w:val="00597C7C"/>
    <w:rsid w:val="005A4BE9"/>
    <w:rsid w:val="005A6FBC"/>
    <w:rsid w:val="005B6981"/>
    <w:rsid w:val="005D7E37"/>
    <w:rsid w:val="005E55DD"/>
    <w:rsid w:val="00602455"/>
    <w:rsid w:val="00616978"/>
    <w:rsid w:val="00617333"/>
    <w:rsid w:val="00627C9E"/>
    <w:rsid w:val="00632F26"/>
    <w:rsid w:val="00640B30"/>
    <w:rsid w:val="00641C9B"/>
    <w:rsid w:val="00645A76"/>
    <w:rsid w:val="00672BAB"/>
    <w:rsid w:val="0067374F"/>
    <w:rsid w:val="00674F61"/>
    <w:rsid w:val="00680C74"/>
    <w:rsid w:val="0068773F"/>
    <w:rsid w:val="006A414D"/>
    <w:rsid w:val="006B24DA"/>
    <w:rsid w:val="006B62CC"/>
    <w:rsid w:val="006C0B78"/>
    <w:rsid w:val="006E59C2"/>
    <w:rsid w:val="00703140"/>
    <w:rsid w:val="00705C46"/>
    <w:rsid w:val="00705D3A"/>
    <w:rsid w:val="0073267F"/>
    <w:rsid w:val="00742699"/>
    <w:rsid w:val="00750D6F"/>
    <w:rsid w:val="007567A1"/>
    <w:rsid w:val="007633E5"/>
    <w:rsid w:val="007714C3"/>
    <w:rsid w:val="00783D11"/>
    <w:rsid w:val="007860DE"/>
    <w:rsid w:val="007863AE"/>
    <w:rsid w:val="007A6021"/>
    <w:rsid w:val="007D12CD"/>
    <w:rsid w:val="007D3E27"/>
    <w:rsid w:val="007E0812"/>
    <w:rsid w:val="007F5621"/>
    <w:rsid w:val="008027BA"/>
    <w:rsid w:val="0081390F"/>
    <w:rsid w:val="00827EB9"/>
    <w:rsid w:val="00831BC8"/>
    <w:rsid w:val="00834883"/>
    <w:rsid w:val="00841195"/>
    <w:rsid w:val="008675C5"/>
    <w:rsid w:val="00876F79"/>
    <w:rsid w:val="008865D2"/>
    <w:rsid w:val="00892EA9"/>
    <w:rsid w:val="008A3525"/>
    <w:rsid w:val="008B7CFE"/>
    <w:rsid w:val="008D1B72"/>
    <w:rsid w:val="008D22E0"/>
    <w:rsid w:val="008F5310"/>
    <w:rsid w:val="008F67D1"/>
    <w:rsid w:val="008F7D30"/>
    <w:rsid w:val="009058DD"/>
    <w:rsid w:val="009136DF"/>
    <w:rsid w:val="00925CCE"/>
    <w:rsid w:val="009347BF"/>
    <w:rsid w:val="0094493E"/>
    <w:rsid w:val="00955EC3"/>
    <w:rsid w:val="0096579B"/>
    <w:rsid w:val="00967EAF"/>
    <w:rsid w:val="0097667F"/>
    <w:rsid w:val="009A2F7D"/>
    <w:rsid w:val="009B0DD2"/>
    <w:rsid w:val="009B4BA0"/>
    <w:rsid w:val="009D3ED0"/>
    <w:rsid w:val="009D7351"/>
    <w:rsid w:val="00A03250"/>
    <w:rsid w:val="00A12B13"/>
    <w:rsid w:val="00A13345"/>
    <w:rsid w:val="00A14BE0"/>
    <w:rsid w:val="00A154DE"/>
    <w:rsid w:val="00A3083E"/>
    <w:rsid w:val="00A31E26"/>
    <w:rsid w:val="00A53CDB"/>
    <w:rsid w:val="00A57D81"/>
    <w:rsid w:val="00A65089"/>
    <w:rsid w:val="00A71715"/>
    <w:rsid w:val="00A8268D"/>
    <w:rsid w:val="00A96BA3"/>
    <w:rsid w:val="00AB1A64"/>
    <w:rsid w:val="00AC34D2"/>
    <w:rsid w:val="00AC5DEC"/>
    <w:rsid w:val="00AE0FF6"/>
    <w:rsid w:val="00AE2A61"/>
    <w:rsid w:val="00AE2B77"/>
    <w:rsid w:val="00AE53B1"/>
    <w:rsid w:val="00B03617"/>
    <w:rsid w:val="00B0451C"/>
    <w:rsid w:val="00B10ABC"/>
    <w:rsid w:val="00B15CF1"/>
    <w:rsid w:val="00B20C0B"/>
    <w:rsid w:val="00B21188"/>
    <w:rsid w:val="00B23B55"/>
    <w:rsid w:val="00B403E5"/>
    <w:rsid w:val="00B50BAD"/>
    <w:rsid w:val="00B55A2B"/>
    <w:rsid w:val="00B66A6A"/>
    <w:rsid w:val="00B73295"/>
    <w:rsid w:val="00B803E5"/>
    <w:rsid w:val="00BA0EA7"/>
    <w:rsid w:val="00BA7D79"/>
    <w:rsid w:val="00BB0D79"/>
    <w:rsid w:val="00BB6FB3"/>
    <w:rsid w:val="00BD1904"/>
    <w:rsid w:val="00BD4C3A"/>
    <w:rsid w:val="00BE10A0"/>
    <w:rsid w:val="00BE2481"/>
    <w:rsid w:val="00BF1FC8"/>
    <w:rsid w:val="00C105D4"/>
    <w:rsid w:val="00C23C1B"/>
    <w:rsid w:val="00C3619E"/>
    <w:rsid w:val="00C42204"/>
    <w:rsid w:val="00C52391"/>
    <w:rsid w:val="00C6441E"/>
    <w:rsid w:val="00C768A7"/>
    <w:rsid w:val="00C76AC1"/>
    <w:rsid w:val="00C83CBA"/>
    <w:rsid w:val="00C91834"/>
    <w:rsid w:val="00C9277E"/>
    <w:rsid w:val="00CA0E60"/>
    <w:rsid w:val="00CA3334"/>
    <w:rsid w:val="00CC1232"/>
    <w:rsid w:val="00CC1AE5"/>
    <w:rsid w:val="00CD0500"/>
    <w:rsid w:val="00CD54B1"/>
    <w:rsid w:val="00CE1E26"/>
    <w:rsid w:val="00CE591C"/>
    <w:rsid w:val="00CF4D5B"/>
    <w:rsid w:val="00D045F7"/>
    <w:rsid w:val="00D1393D"/>
    <w:rsid w:val="00D22254"/>
    <w:rsid w:val="00D477AD"/>
    <w:rsid w:val="00D517B2"/>
    <w:rsid w:val="00D62BE5"/>
    <w:rsid w:val="00D725E0"/>
    <w:rsid w:val="00D8264B"/>
    <w:rsid w:val="00D85541"/>
    <w:rsid w:val="00D95D23"/>
    <w:rsid w:val="00DB6AC1"/>
    <w:rsid w:val="00DD1F8D"/>
    <w:rsid w:val="00DD5F5D"/>
    <w:rsid w:val="00DE4F85"/>
    <w:rsid w:val="00E00D9D"/>
    <w:rsid w:val="00E207EF"/>
    <w:rsid w:val="00E2424D"/>
    <w:rsid w:val="00E2765B"/>
    <w:rsid w:val="00E3056D"/>
    <w:rsid w:val="00E438CB"/>
    <w:rsid w:val="00E45973"/>
    <w:rsid w:val="00E63745"/>
    <w:rsid w:val="00E641C0"/>
    <w:rsid w:val="00E71CDD"/>
    <w:rsid w:val="00E72D30"/>
    <w:rsid w:val="00EA778B"/>
    <w:rsid w:val="00EB1BE4"/>
    <w:rsid w:val="00EC23A6"/>
    <w:rsid w:val="00EC548B"/>
    <w:rsid w:val="00EC5982"/>
    <w:rsid w:val="00EC6506"/>
    <w:rsid w:val="00ED14B2"/>
    <w:rsid w:val="00EE27A4"/>
    <w:rsid w:val="00EE6E67"/>
    <w:rsid w:val="00EF3554"/>
    <w:rsid w:val="00F20DB4"/>
    <w:rsid w:val="00F24343"/>
    <w:rsid w:val="00F2688E"/>
    <w:rsid w:val="00F32A90"/>
    <w:rsid w:val="00F42F31"/>
    <w:rsid w:val="00F55E40"/>
    <w:rsid w:val="00F665D7"/>
    <w:rsid w:val="00F72D9B"/>
    <w:rsid w:val="00F94125"/>
    <w:rsid w:val="00FA102C"/>
    <w:rsid w:val="00FB7274"/>
    <w:rsid w:val="00FC5598"/>
    <w:rsid w:val="00FC5F14"/>
    <w:rsid w:val="00FD0606"/>
    <w:rsid w:val="00FD5740"/>
    <w:rsid w:val="00FE3379"/>
    <w:rsid w:val="00FE3C0D"/>
    <w:rsid w:val="00FE3E76"/>
    <w:rsid w:val="00FE679E"/>
    <w:rsid w:val="00FF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991E1"/>
  <w15:chartTrackingRefBased/>
  <w15:docId w15:val="{BE75D0A2-E006-4B85-BEAF-6D7F3AE5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0DB4"/>
    <w:pPr>
      <w:spacing w:after="200" w:line="276" w:lineRule="auto"/>
    </w:pPr>
  </w:style>
  <w:style w:type="paragraph" w:styleId="1">
    <w:name w:val="heading 1"/>
    <w:basedOn w:val="a0"/>
    <w:next w:val="a1"/>
    <w:link w:val="10"/>
    <w:rsid w:val="00200881"/>
    <w:pPr>
      <w:keepNext/>
      <w:numPr>
        <w:numId w:val="2"/>
      </w:numPr>
      <w:suppressAutoHyphens/>
      <w:spacing w:before="600"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0"/>
    <w:next w:val="a1"/>
    <w:link w:val="20"/>
    <w:uiPriority w:val="9"/>
    <w:qFormat/>
    <w:rsid w:val="00200881"/>
    <w:pPr>
      <w:keepNext/>
      <w:numPr>
        <w:ilvl w:val="1"/>
        <w:numId w:val="2"/>
      </w:numPr>
      <w:suppressAutoHyphens/>
      <w:spacing w:before="200" w:after="100" w:line="360" w:lineRule="auto"/>
      <w:ind w:left="1429" w:hanging="578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0"/>
    <w:next w:val="a1"/>
    <w:link w:val="30"/>
    <w:qFormat/>
    <w:rsid w:val="00200881"/>
    <w:pPr>
      <w:keepNext/>
      <w:numPr>
        <w:ilvl w:val="2"/>
        <w:numId w:val="2"/>
      </w:numPr>
      <w:suppressAutoHyphens/>
      <w:spacing w:before="200" w:line="360" w:lineRule="auto"/>
      <w:ind w:left="0" w:firstLine="851"/>
      <w:outlineLvl w:val="2"/>
    </w:pPr>
    <w:rPr>
      <w:rFonts w:cs="Arial"/>
      <w:bCs/>
      <w:sz w:val="28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200881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0881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rsid w:val="00200881"/>
    <w:rPr>
      <w:rFonts w:ascii="Times New Roman" w:eastAsia="Times New Roman" w:hAnsi="Times New Roman" w:cs="Arial"/>
      <w:bCs/>
      <w:sz w:val="28"/>
      <w:szCs w:val="26"/>
      <w:lang w:eastAsia="ru-RU"/>
    </w:rPr>
  </w:style>
  <w:style w:type="paragraph" w:customStyle="1" w:styleId="a1">
    <w:name w:val="Основной текст ПЗ"/>
    <w:qFormat/>
    <w:rsid w:val="0020088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5">
    <w:name w:val="Формула ПЗ"/>
    <w:next w:val="a0"/>
    <w:rsid w:val="00200881"/>
    <w:pPr>
      <w:tabs>
        <w:tab w:val="center" w:pos="4836"/>
        <w:tab w:val="right" w:pos="9756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autoRedefine/>
    <w:uiPriority w:val="39"/>
    <w:rsid w:val="005363AB"/>
    <w:pPr>
      <w:tabs>
        <w:tab w:val="left" w:pos="284"/>
        <w:tab w:val="right" w:leader="dot" w:pos="9762"/>
      </w:tabs>
      <w:spacing w:line="360" w:lineRule="auto"/>
    </w:pPr>
    <w:rPr>
      <w:sz w:val="28"/>
    </w:rPr>
  </w:style>
  <w:style w:type="paragraph" w:styleId="21">
    <w:name w:val="toc 2"/>
    <w:basedOn w:val="a0"/>
    <w:next w:val="a0"/>
    <w:autoRedefine/>
    <w:uiPriority w:val="39"/>
    <w:rsid w:val="00200881"/>
    <w:pPr>
      <w:tabs>
        <w:tab w:val="left" w:pos="851"/>
        <w:tab w:val="right" w:leader="dot" w:pos="9780"/>
      </w:tabs>
      <w:spacing w:line="360" w:lineRule="auto"/>
      <w:ind w:left="284" w:right="691"/>
    </w:pPr>
    <w:rPr>
      <w:sz w:val="28"/>
    </w:rPr>
  </w:style>
  <w:style w:type="character" w:styleId="a6">
    <w:name w:val="Hyperlink"/>
    <w:uiPriority w:val="99"/>
    <w:rsid w:val="00200881"/>
    <w:rPr>
      <w:color w:val="0563C1"/>
      <w:u w:val="single"/>
    </w:rPr>
  </w:style>
  <w:style w:type="paragraph" w:styleId="a7">
    <w:name w:val="header"/>
    <w:basedOn w:val="a0"/>
    <w:link w:val="a8"/>
    <w:semiHidden/>
    <w:rsid w:val="00200881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character" w:customStyle="1" w:styleId="a8">
    <w:name w:val="Верхний колонтитул Знак"/>
    <w:basedOn w:val="a2"/>
    <w:link w:val="a7"/>
    <w:semiHidden/>
    <w:rsid w:val="00200881"/>
    <w:rPr>
      <w:rFonts w:ascii="Arial" w:eastAsia="Times New Roman" w:hAnsi="Arial" w:cs="Times New Roman"/>
      <w:b/>
      <w:spacing w:val="-20"/>
      <w:sz w:val="24"/>
      <w:szCs w:val="20"/>
      <w:lang w:val="en-US" w:eastAsia="ru-RU"/>
    </w:rPr>
  </w:style>
  <w:style w:type="paragraph" w:customStyle="1" w:styleId="a9">
    <w:next w:val="a0"/>
    <w:qFormat/>
    <w:rsid w:val="00200881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a">
    <w:name w:val="Таблица. Абзац по центру"/>
    <w:next w:val="ab"/>
    <w:rsid w:val="00200881"/>
    <w:pPr>
      <w:spacing w:after="0" w:line="240" w:lineRule="auto"/>
      <w:ind w:left="57" w:right="57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b">
    <w:name w:val="Таблица. Абзац без отступа"/>
    <w:basedOn w:val="a1"/>
    <w:next w:val="a1"/>
    <w:rsid w:val="00200881"/>
    <w:pPr>
      <w:spacing w:line="240" w:lineRule="auto"/>
      <w:ind w:left="57" w:right="57" w:firstLine="0"/>
    </w:pPr>
    <w:rPr>
      <w:sz w:val="24"/>
    </w:rPr>
  </w:style>
  <w:style w:type="paragraph" w:styleId="a">
    <w:name w:val="Bibliography"/>
    <w:basedOn w:val="a0"/>
    <w:rsid w:val="00200881"/>
    <w:pPr>
      <w:numPr>
        <w:numId w:val="1"/>
      </w:numPr>
      <w:tabs>
        <w:tab w:val="clear" w:pos="1814"/>
        <w:tab w:val="num" w:pos="1276"/>
        <w:tab w:val="left" w:pos="1418"/>
        <w:tab w:val="left" w:pos="1560"/>
      </w:tabs>
      <w:ind w:left="0" w:firstLine="851"/>
      <w:jc w:val="both"/>
    </w:pPr>
    <w:rPr>
      <w:color w:val="000000"/>
      <w:sz w:val="28"/>
      <w:szCs w:val="20"/>
    </w:rPr>
  </w:style>
  <w:style w:type="paragraph" w:styleId="ac">
    <w:name w:val="footer"/>
    <w:basedOn w:val="a0"/>
    <w:link w:val="ad"/>
    <w:uiPriority w:val="99"/>
    <w:unhideWhenUsed/>
    <w:rsid w:val="002F4A7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rsid w:val="002F4A7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next w:val="a0"/>
    <w:qFormat/>
    <w:rsid w:val="00A65089"/>
    <w:pPr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character" w:styleId="af">
    <w:name w:val="Placeholder Text"/>
    <w:basedOn w:val="a2"/>
    <w:uiPriority w:val="99"/>
    <w:semiHidden/>
    <w:rsid w:val="003D5CF2"/>
    <w:rPr>
      <w:color w:val="808080"/>
    </w:rPr>
  </w:style>
  <w:style w:type="paragraph" w:styleId="af0">
    <w:name w:val="List Paragraph"/>
    <w:basedOn w:val="a0"/>
    <w:uiPriority w:val="34"/>
    <w:qFormat/>
    <w:rsid w:val="0011573C"/>
    <w:pPr>
      <w:ind w:left="720"/>
      <w:contextualSpacing/>
    </w:pPr>
  </w:style>
  <w:style w:type="paragraph" w:customStyle="1" w:styleId="Default">
    <w:name w:val="Default"/>
    <w:rsid w:val="0011573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af1">
    <w:name w:val="Normal (Web)"/>
    <w:basedOn w:val="a0"/>
    <w:uiPriority w:val="99"/>
    <w:unhideWhenUsed/>
    <w:rsid w:val="00AE2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470F18"/>
    <w:rPr>
      <w:color w:val="605E5C"/>
      <w:shd w:val="clear" w:color="auto" w:fill="E1DFDD"/>
    </w:rPr>
  </w:style>
  <w:style w:type="table" w:styleId="af2">
    <w:name w:val="Table Grid"/>
    <w:basedOn w:val="a3"/>
    <w:uiPriority w:val="39"/>
    <w:rsid w:val="000F2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ПЗ"/>
    <w:rsid w:val="008B7CF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EE6E67"/>
  </w:style>
  <w:style w:type="paragraph" w:customStyle="1" w:styleId="msonormal0">
    <w:name w:val="msonormal"/>
    <w:basedOn w:val="a0"/>
    <w:rsid w:val="00EE6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3218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9869\Downloads\pz-lr-2019%20(2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23151-C9EA-4C1A-84D6-5374B0980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pz-lr-2019 (2).dot</Template>
  <TotalTime>18</TotalTime>
  <Pages>5</Pages>
  <Words>1036</Words>
  <Characters>6098</Characters>
  <Application>Microsoft Office Word</Application>
  <DocSecurity>0</DocSecurity>
  <Lines>265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Кумыс Ван</dc:creator>
  <cp:keywords/>
  <dc:description/>
  <cp:lastModifiedBy>Тагир Р Фахретдинов</cp:lastModifiedBy>
  <cp:revision>5</cp:revision>
  <dcterms:created xsi:type="dcterms:W3CDTF">2026-01-18T11:24:00Z</dcterms:created>
  <dcterms:modified xsi:type="dcterms:W3CDTF">2026-01-18T11:41:00Z</dcterms:modified>
</cp:coreProperties>
</file>