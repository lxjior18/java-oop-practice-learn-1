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A98C" w14:textId="2EE5A63F" w:rsidR="00AE2A61" w:rsidRDefault="00AE2A61" w:rsidP="00967EA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Российской Федерации </w:t>
      </w:r>
    </w:p>
    <w:p w14:paraId="33E21057" w14:textId="4B99C984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65D4A37E" w14:textId="2991111C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A2E12" w14:textId="61D64CA4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72331" w14:textId="77777777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9A117" w14:textId="44B4BB2F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44B9D">
        <w:rPr>
          <w:rFonts w:ascii="Times New Roman" w:hAnsi="Times New Roman" w:cs="Times New Roman"/>
          <w:sz w:val="28"/>
          <w:szCs w:val="28"/>
        </w:rPr>
        <w:t>Уфимский университет</w:t>
      </w:r>
      <w:r w:rsidR="00170D9C">
        <w:rPr>
          <w:rFonts w:ascii="Times New Roman" w:hAnsi="Times New Roman" w:cs="Times New Roman"/>
          <w:sz w:val="28"/>
          <w:szCs w:val="28"/>
        </w:rPr>
        <w:t xml:space="preserve"> науки и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C5ADC5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8442B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C2228" w14:textId="3FBE7A16" w:rsidR="00AE2A61" w:rsidRPr="00B803E5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B803E5">
        <w:rPr>
          <w:rFonts w:ascii="Times New Roman" w:hAnsi="Times New Roman" w:cs="Times New Roman"/>
          <w:sz w:val="28"/>
          <w:szCs w:val="28"/>
        </w:rPr>
        <w:t>АСУ</w:t>
      </w:r>
    </w:p>
    <w:p w14:paraId="19C707D0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8381A5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14A91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67C49" w14:textId="6A3E958A" w:rsidR="00AE2A61" w:rsidRPr="007D3E27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244B9D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 №</w:t>
      </w:r>
      <w:r w:rsidR="003A155D">
        <w:rPr>
          <w:rFonts w:ascii="Times New Roman" w:hAnsi="Times New Roman" w:cs="Times New Roman"/>
          <w:sz w:val="28"/>
          <w:szCs w:val="28"/>
        </w:rPr>
        <w:t>4</w:t>
      </w:r>
    </w:p>
    <w:p w14:paraId="7FBACDAA" w14:textId="5B727F10" w:rsidR="00AE2A61" w:rsidRPr="00FE679E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  <w:r w:rsidRPr="00DA6881">
        <w:rPr>
          <w:color w:val="000000"/>
          <w:sz w:val="28"/>
          <w:szCs w:val="27"/>
        </w:rPr>
        <w:t>По дисциплине «</w:t>
      </w:r>
      <w:r w:rsidR="00595625">
        <w:rPr>
          <w:color w:val="000000"/>
          <w:sz w:val="28"/>
          <w:szCs w:val="27"/>
        </w:rPr>
        <w:t>Объектно-ориентированное программирование</w:t>
      </w:r>
      <w:r w:rsidRPr="00DA6881">
        <w:rPr>
          <w:color w:val="000000"/>
          <w:sz w:val="28"/>
          <w:szCs w:val="27"/>
        </w:rPr>
        <w:t>»</w:t>
      </w:r>
    </w:p>
    <w:p w14:paraId="5284CBF1" w14:textId="74D7B023" w:rsidR="00AE2A61" w:rsidRPr="00FF05A4" w:rsidRDefault="00AE2A61" w:rsidP="00456482">
      <w:pPr>
        <w:pStyle w:val="af1"/>
        <w:ind w:left="-426" w:right="141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Тема</w:t>
      </w:r>
      <w:r w:rsidRPr="00F033EA">
        <w:rPr>
          <w:color w:val="000000"/>
          <w:sz w:val="28"/>
          <w:szCs w:val="28"/>
          <w:shd w:val="clear" w:color="auto" w:fill="FFFFFF"/>
        </w:rPr>
        <w:t>:</w:t>
      </w:r>
      <w:r w:rsidR="00DB6AC1">
        <w:rPr>
          <w:color w:val="000000"/>
          <w:sz w:val="28"/>
          <w:szCs w:val="28"/>
          <w:shd w:val="clear" w:color="auto" w:fill="FFFFFF"/>
        </w:rPr>
        <w:t xml:space="preserve"> </w:t>
      </w:r>
      <w:r w:rsidR="00DB6AC1" w:rsidRPr="00A96BA3">
        <w:rPr>
          <w:color w:val="000000"/>
          <w:sz w:val="28"/>
          <w:szCs w:val="28"/>
          <w:shd w:val="clear" w:color="auto" w:fill="FFFFFF"/>
        </w:rPr>
        <w:t>«</w:t>
      </w:r>
      <w:r w:rsidR="00DE2F23">
        <w:rPr>
          <w:color w:val="000000"/>
          <w:sz w:val="28"/>
          <w:szCs w:val="28"/>
          <w:shd w:val="clear" w:color="auto" w:fill="FFFFFF"/>
        </w:rPr>
        <w:t xml:space="preserve">Методы и конструкторы на </w:t>
      </w:r>
      <w:r w:rsidR="00DE2F23">
        <w:rPr>
          <w:color w:val="000000"/>
          <w:sz w:val="28"/>
          <w:szCs w:val="28"/>
          <w:shd w:val="clear" w:color="auto" w:fill="FFFFFF"/>
          <w:lang w:val="en-US"/>
        </w:rPr>
        <w:t>JAVA</w:t>
      </w:r>
      <w:r w:rsidR="00DB6AC1" w:rsidRPr="00A96BA3">
        <w:rPr>
          <w:color w:val="000000"/>
          <w:sz w:val="28"/>
          <w:szCs w:val="28"/>
          <w:shd w:val="clear" w:color="auto" w:fill="FFFFFF"/>
        </w:rPr>
        <w:t>»</w:t>
      </w:r>
    </w:p>
    <w:p w14:paraId="4B90B39E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094790CA" w14:textId="48E43D83" w:rsidR="00AE2A61" w:rsidRPr="00912ED0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96BA3">
        <w:rPr>
          <w:rFonts w:ascii="Times New Roman" w:hAnsi="Times New Roman" w:cs="Times New Roman"/>
          <w:sz w:val="28"/>
          <w:szCs w:val="28"/>
        </w:rPr>
        <w:t>: студент гр.</w:t>
      </w:r>
      <w:r w:rsidR="00A96BA3">
        <w:rPr>
          <w:rFonts w:ascii="Times New Roman" w:hAnsi="Times New Roman" w:cs="Times New Roman"/>
          <w:sz w:val="28"/>
          <w:szCs w:val="28"/>
        </w:rPr>
        <w:t xml:space="preserve"> ПИ-206Бз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A4770" w14:textId="45D8BA93" w:rsidR="00AE2A61" w:rsidRPr="00595625" w:rsidRDefault="00A96BA3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Фахретдинов Т.Р.</w:t>
      </w:r>
    </w:p>
    <w:p w14:paraId="7DFA100C" w14:textId="74A77596" w:rsidR="001010BA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>Проверил</w:t>
      </w:r>
      <w:r w:rsidR="007D3E27">
        <w:rPr>
          <w:rFonts w:ascii="Times New Roman" w:hAnsi="Times New Roman" w:cs="Times New Roman"/>
          <w:sz w:val="28"/>
          <w:szCs w:val="28"/>
        </w:rPr>
        <w:t>а</w:t>
      </w:r>
      <w:r w:rsidRPr="00244B9D">
        <w:rPr>
          <w:rFonts w:ascii="Times New Roman" w:hAnsi="Times New Roman" w:cs="Times New Roman"/>
          <w:sz w:val="28"/>
          <w:szCs w:val="28"/>
        </w:rPr>
        <w:t xml:space="preserve">: </w:t>
      </w:r>
      <w:r w:rsidR="00892EA9">
        <w:rPr>
          <w:rFonts w:ascii="Times New Roman" w:hAnsi="Times New Roman" w:cs="Times New Roman"/>
          <w:sz w:val="28"/>
          <w:szCs w:val="28"/>
        </w:rPr>
        <w:t>старший преподаватель кафедры АСУ</w:t>
      </w:r>
    </w:p>
    <w:p w14:paraId="7D76940B" w14:textId="5554D630" w:rsidR="00AE2A61" w:rsidRPr="008814D5" w:rsidRDefault="00892EA9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Бакусова Н.С.</w:t>
      </w:r>
      <w:r w:rsidR="00F941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A525F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11D6E167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282CF002" w14:textId="77777777" w:rsidR="00AE2A61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E47D5F" w14:textId="17F3298B" w:rsidR="001010BA" w:rsidRDefault="001010BA" w:rsidP="001010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95625" w:rsidRPr="00892EA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4E6BA2" w14:textId="77777777" w:rsidR="0011573C" w:rsidRPr="0011573C" w:rsidRDefault="0011573C" w:rsidP="00EE27A4">
      <w:pPr>
        <w:pStyle w:val="a1"/>
        <w:rPr>
          <w:b/>
          <w:bCs/>
        </w:rPr>
      </w:pPr>
      <w:r w:rsidRPr="0011573C">
        <w:rPr>
          <w:b/>
          <w:bCs/>
        </w:rPr>
        <w:lastRenderedPageBreak/>
        <w:t>Цель работы:</w:t>
      </w:r>
    </w:p>
    <w:p w14:paraId="07EE2BBC" w14:textId="77777777" w:rsidR="00DE2F23" w:rsidRDefault="00DE2F23" w:rsidP="00EE27A4">
      <w:pPr>
        <w:pStyle w:val="a1"/>
      </w:pPr>
      <w:r w:rsidRPr="00DE2F23">
        <w:t>Целью настоящей работы является изучение методов и конструкторов JAVA.</w:t>
      </w:r>
    </w:p>
    <w:p w14:paraId="3B0070C6" w14:textId="480521CA" w:rsidR="0020780A" w:rsidRDefault="0020780A" w:rsidP="00EE27A4">
      <w:pPr>
        <w:pStyle w:val="a1"/>
        <w:rPr>
          <w:b/>
          <w:bCs/>
        </w:rPr>
      </w:pPr>
      <w:r>
        <w:rPr>
          <w:b/>
          <w:bCs/>
        </w:rPr>
        <w:t>Ход работы:</w:t>
      </w:r>
    </w:p>
    <w:p w14:paraId="11F2E089" w14:textId="3EB6C3CA" w:rsidR="00F55E40" w:rsidRDefault="00F55E40" w:rsidP="00EE27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3.</w:t>
      </w:r>
    </w:p>
    <w:p w14:paraId="434E7840" w14:textId="32B8EEB4" w:rsidR="00892EA9" w:rsidRDefault="00DE2F23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F23">
        <w:rPr>
          <w:rFonts w:ascii="Times New Roman" w:hAnsi="Times New Roman" w:cs="Times New Roman"/>
          <w:sz w:val="28"/>
          <w:szCs w:val="28"/>
        </w:rPr>
        <w:t>Создайте в классе Circle метод, вычисляющий длину окружности.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F23">
        <w:rPr>
          <w:rFonts w:ascii="Times New Roman" w:hAnsi="Times New Roman" w:cs="Times New Roman"/>
          <w:sz w:val="28"/>
          <w:szCs w:val="28"/>
        </w:rPr>
        <w:t>Создайте в классе Circle метод, вычисляющий расстояние между центрами двух окружностей. Обратите внимание на то, что требуется создать конструктор создающий новый объект</w:t>
      </w:r>
      <w:r w:rsidR="00892EA9">
        <w:rPr>
          <w:rFonts w:ascii="Times New Roman" w:hAnsi="Times New Roman" w:cs="Times New Roman"/>
          <w:sz w:val="28"/>
          <w:szCs w:val="28"/>
        </w:rPr>
        <w:t>;</w:t>
      </w:r>
    </w:p>
    <w:p w14:paraId="067FF7D4" w14:textId="034589AF" w:rsidR="00892EA9" w:rsidRPr="00892EA9" w:rsidRDefault="00DE2F23" w:rsidP="00892EA9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F23">
        <w:rPr>
          <w:rFonts w:ascii="Times New Roman" w:hAnsi="Times New Roman" w:cs="Times New Roman"/>
          <w:sz w:val="28"/>
          <w:szCs w:val="28"/>
        </w:rPr>
        <w:t>Измените в классе конструктор по умолчанию таким образом, чтобы начальные координаты точки при её создании пользователь задавал с клавиатуры</w:t>
      </w:r>
      <w:r w:rsidR="00892EA9">
        <w:rPr>
          <w:rFonts w:ascii="Times New Roman" w:hAnsi="Times New Roman" w:cs="Times New Roman"/>
          <w:sz w:val="28"/>
          <w:szCs w:val="28"/>
        </w:rPr>
        <w:t>.</w:t>
      </w:r>
    </w:p>
    <w:p w14:paraId="1648D988" w14:textId="68987141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разработки:</w:t>
      </w:r>
    </w:p>
    <w:p w14:paraId="49504B7D" w14:textId="1EB17867" w:rsidR="00F55E40" w:rsidRPr="00892EA9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92EA9">
        <w:rPr>
          <w:rFonts w:ascii="Times New Roman" w:hAnsi="Times New Roman" w:cs="Times New Roman"/>
          <w:sz w:val="28"/>
          <w:szCs w:val="28"/>
        </w:rPr>
        <w:t>;</w:t>
      </w:r>
    </w:p>
    <w:p w14:paraId="4DA046B7" w14:textId="7E556108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среда разработки</w:t>
      </w:r>
      <w:r w:rsidRPr="00F55E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r w:rsidRPr="00F55E40">
        <w:rPr>
          <w:rFonts w:ascii="Times New Roman" w:hAnsi="Times New Roman" w:cs="Times New Roman"/>
          <w:sz w:val="28"/>
          <w:szCs w:val="28"/>
        </w:rPr>
        <w:t>;</w:t>
      </w:r>
    </w:p>
    <w:p w14:paraId="23663470" w14:textId="77777777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6753A" w14:textId="077548C1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алгоритмов решения задач выполнены в соответствии с ГОСТ 19.701–90.</w:t>
      </w:r>
    </w:p>
    <w:p w14:paraId="48A620C4" w14:textId="6864E7AF" w:rsidR="00DE2F23" w:rsidRPr="00DE2F23" w:rsidRDefault="00DE2F23" w:rsidP="00DE2F23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6A8436F0" w14:textId="632E11C9" w:rsidR="00EE6E67" w:rsidRDefault="00EE6E67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  <w:r w:rsidR="00DE2F23">
        <w:rPr>
          <w:rFonts w:ascii="Times New Roman" w:hAnsi="Times New Roman" w:cs="Times New Roman"/>
          <w:sz w:val="28"/>
          <w:szCs w:val="28"/>
        </w:rPr>
        <w:t xml:space="preserve"> </w:t>
      </w:r>
      <w:r w:rsidR="00DE2F2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DE2F23" w:rsidRPr="00DE2F23">
        <w:rPr>
          <w:rFonts w:ascii="Times New Roman" w:hAnsi="Times New Roman" w:cs="Times New Roman"/>
          <w:sz w:val="28"/>
          <w:szCs w:val="28"/>
        </w:rPr>
        <w:t xml:space="preserve"> </w:t>
      </w:r>
      <w:r w:rsidR="00DE2F23">
        <w:rPr>
          <w:rFonts w:ascii="Times New Roman" w:hAnsi="Times New Roman" w:cs="Times New Roman"/>
          <w:sz w:val="28"/>
          <w:szCs w:val="28"/>
        </w:rPr>
        <w:t xml:space="preserve">и класса </w:t>
      </w:r>
      <w:r w:rsidR="00DE2F23">
        <w:rPr>
          <w:rFonts w:ascii="Times New Roman" w:hAnsi="Times New Roman" w:cs="Times New Roman"/>
          <w:sz w:val="28"/>
          <w:szCs w:val="28"/>
          <w:lang w:val="en-US"/>
        </w:rPr>
        <w:t>Circle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DE2F23" w:rsidRPr="00DE2F23" w14:paraId="47ED7B42" w14:textId="77777777" w:rsidTr="00DE2F23">
        <w:tc>
          <w:tcPr>
            <w:tcW w:w="9741" w:type="dxa"/>
          </w:tcPr>
          <w:p w14:paraId="32867C46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Главный класс программы</w:t>
            </w:r>
          </w:p>
          <w:p w14:paraId="6C5A58C7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class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Main {</w:t>
            </w:r>
          </w:p>
          <w:p w14:paraId="610CB1D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F0F868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Точка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входа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программу</w:t>
            </w:r>
          </w:p>
          <w:p w14:paraId="51A7F74D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main(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[] args) {</w:t>
            </w:r>
          </w:p>
          <w:p w14:paraId="33C72927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A82916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Circle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c1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new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Circle(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, 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, 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5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Создание первой окружности</w:t>
            </w:r>
          </w:p>
          <w:p w14:paraId="7E10631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Circle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c2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new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Circle(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3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, 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4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, 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Создание второй окружности</w:t>
            </w:r>
          </w:p>
          <w:p w14:paraId="55B691B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8011F60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c1.printInfo();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информации о первой окружности</w:t>
            </w:r>
          </w:p>
          <w:p w14:paraId="3E1D966B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c2.printInfo();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информации о второй окружности</w:t>
            </w:r>
          </w:p>
          <w:p w14:paraId="102059F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428436E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System.out.printf(</w:t>
            </w:r>
          </w:p>
          <w:p w14:paraId="57AF9F9D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DE2F23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"Растояние между центрами: %.1f%n"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</w:p>
          <w:p w14:paraId="078B1CE9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>                c1.distanceTo(c2)</w:t>
            </w:r>
          </w:p>
          <w:p w14:paraId="7EE0C61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расстояния между центрами окружностей</w:t>
            </w:r>
          </w:p>
          <w:p w14:paraId="101B9FEC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0ED2CC1F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DE2F23" w:rsidRPr="00DE2F23" w14:paraId="6AE64597" w14:textId="77777777" w:rsidTr="00DE2F23">
        <w:tc>
          <w:tcPr>
            <w:tcW w:w="9741" w:type="dxa"/>
          </w:tcPr>
          <w:p w14:paraId="7C9E5D14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lastRenderedPageBreak/>
              <w:t>// Класс Circle, описывающий окружность на плоскости</w:t>
            </w:r>
          </w:p>
          <w:p w14:paraId="6265BAC1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Circle {</w:t>
            </w:r>
          </w:p>
          <w:p w14:paraId="73BA6CEE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F1D91A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Координата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x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центра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окружности</w:t>
            </w:r>
          </w:p>
          <w:p w14:paraId="462290FD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private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y;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Координата y центра окружности</w:t>
            </w:r>
          </w:p>
          <w:p w14:paraId="37210BE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private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Радиус окружности</w:t>
            </w:r>
          </w:p>
          <w:p w14:paraId="09D1AC01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BC0601B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Конструктор класса Circle</w:t>
            </w:r>
          </w:p>
          <w:p w14:paraId="2E33B910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Circle(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x,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y,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r) {</w:t>
            </w:r>
          </w:p>
          <w:p w14:paraId="114F58B5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.x = x;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координаты x</w:t>
            </w:r>
          </w:p>
          <w:p w14:paraId="2C0ACC94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.y = y;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координаты y</w:t>
            </w:r>
          </w:p>
          <w:p w14:paraId="355725C7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.r =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радиуса</w:t>
            </w:r>
          </w:p>
          <w:p w14:paraId="6B511F3A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227EF6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1181BA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Вычисляет длину окружности</w:t>
            </w:r>
          </w:p>
          <w:p w14:paraId="44E9E2AF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getLenght() {</w:t>
            </w:r>
          </w:p>
          <w:p w14:paraId="5BAA27B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* Math.PI *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Формула длины окружности</w:t>
            </w:r>
          </w:p>
          <w:p w14:paraId="29C29703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9280769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FB11F4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Вычисляет расстояние между центрами двух окружностей</w:t>
            </w:r>
          </w:p>
          <w:p w14:paraId="49091831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distanceTo(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Circle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other) {</w:t>
            </w:r>
          </w:p>
          <w:p w14:paraId="7CF1FB5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dx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.x - other.x;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Разность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координат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x</w:t>
            </w:r>
          </w:p>
          <w:p w14:paraId="6A436BBA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dy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.y - other.y;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Разность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координат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y</w:t>
            </w:r>
          </w:p>
          <w:p w14:paraId="3788B0FD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Math.sqrt(dx * dx + dy * dy);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Евклидово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расстояние</w:t>
            </w:r>
          </w:p>
          <w:p w14:paraId="11FA9B67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6286874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73C0028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Выводит информацию об окружности в форматированном виде</w:t>
            </w:r>
          </w:p>
          <w:p w14:paraId="03DEEC74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printInfo() {</w:t>
            </w:r>
          </w:p>
          <w:p w14:paraId="1A21E387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System.out.printf(</w:t>
            </w:r>
          </w:p>
          <w:p w14:paraId="21226D2A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DE2F23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DE2F23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Центр</w:t>
            </w:r>
            <w:r w:rsidRPr="00DE2F23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(%.0f | %.0f), R = %.1f, </w:t>
            </w:r>
            <w:r w:rsidRPr="00DE2F23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длина</w:t>
            </w:r>
            <w:r w:rsidRPr="00DE2F23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= %.1f%n"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40C2A3CC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x, y, r, getLenght()</w:t>
            </w:r>
          </w:p>
          <w:p w14:paraId="0612A427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Форматированный вывод данных</w:t>
            </w:r>
          </w:p>
          <w:p w14:paraId="143013E2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137782EC" w14:textId="77777777" w:rsidR="00DE2F23" w:rsidRPr="00DE2F23" w:rsidRDefault="00DE2F23" w:rsidP="008C6D9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</w:tbl>
    <w:p w14:paraId="595E06AA" w14:textId="5BB93071" w:rsidR="00F55E40" w:rsidRPr="00DE2F23" w:rsidRDefault="00EE6E67" w:rsidP="00DE2F23">
      <w:pPr>
        <w:jc w:val="both"/>
        <w:rPr>
          <w:rFonts w:ascii="Times New Roman" w:hAnsi="Times New Roman" w:cs="Times New Roman"/>
          <w:sz w:val="28"/>
          <w:szCs w:val="28"/>
        </w:rPr>
      </w:pPr>
      <w:r w:rsidRPr="00DE2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7C0BCB" w14:textId="61A6ED61" w:rsidR="00EE27A4" w:rsidRPr="00DE2F23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компиляцию и выполняем задание 1.</w:t>
      </w:r>
    </w:p>
    <w:p w14:paraId="428128A2" w14:textId="0451833E" w:rsidR="00DE2F23" w:rsidRPr="00DE2F23" w:rsidRDefault="00DE2F23" w:rsidP="00DE2F23">
      <w:pPr>
        <w:pStyle w:val="af0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E2F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7F7678" wp14:editId="64C04E4E">
            <wp:extent cx="3017520" cy="571500"/>
            <wp:effectExtent l="0" t="0" r="0" b="0"/>
            <wp:docPr id="36334887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7171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725" cy="57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095D" w14:textId="493E4DCA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2F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1.</w:t>
      </w:r>
    </w:p>
    <w:p w14:paraId="120DC644" w14:textId="77777777" w:rsidR="00DE2F23" w:rsidRDefault="00DE2F23" w:rsidP="00DE2F23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E2F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Circle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DE2F23" w:rsidRPr="00DE2F23" w14:paraId="5EFA9B4E" w14:textId="77777777" w:rsidTr="008C6D95">
        <w:tc>
          <w:tcPr>
            <w:tcW w:w="9741" w:type="dxa"/>
            <w:shd w:val="clear" w:color="auto" w:fill="FFFFFF" w:themeFill="background1"/>
          </w:tcPr>
          <w:p w14:paraId="29A86824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lastRenderedPageBreak/>
              <w:t>import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java.util.Scanner;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для ввода данных с клавиатуры</w:t>
            </w:r>
          </w:p>
          <w:p w14:paraId="3CAFF755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45B051F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Главный класс программы</w:t>
            </w:r>
          </w:p>
          <w:p w14:paraId="1844712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class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Main {</w:t>
            </w:r>
          </w:p>
          <w:p w14:paraId="14B4CC04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770384CD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Точка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входа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программу</w:t>
            </w:r>
          </w:p>
          <w:p w14:paraId="5D0A9406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void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main(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[] args) {</w:t>
            </w:r>
          </w:p>
          <w:p w14:paraId="79DD853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24C836B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scanner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Scanner(System.in);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Объект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Scanner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для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ввода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данных</w:t>
            </w:r>
          </w:p>
          <w:p w14:paraId="0C5A8434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078E7AB0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Circle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c1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new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Circle(scanner, </w:t>
            </w:r>
            <w:r w:rsidRPr="00DE2F2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5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Создание первой окружности</w:t>
            </w:r>
          </w:p>
          <w:p w14:paraId="00056378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Circle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c2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new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Circle(scanner, </w:t>
            </w:r>
            <w:r w:rsidRPr="00DE2F2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7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Создание второй окружности</w:t>
            </w:r>
          </w:p>
          <w:p w14:paraId="69C5A88A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EDFADF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c1.printInfo();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 первой окружности</w:t>
            </w:r>
          </w:p>
          <w:p w14:paraId="4620EF4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c2.printInfo();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 второй окружности</w:t>
            </w:r>
          </w:p>
          <w:p w14:paraId="7887A8B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07606A59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</w:p>
          <w:p w14:paraId="18DC812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"Растояние между центрами: %.1f%n"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,</w:t>
            </w:r>
          </w:p>
          <w:p w14:paraId="5E54283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    c1.distanceTo(c2)</w:t>
            </w:r>
          </w:p>
          <w:p w14:paraId="5D9868ED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расстояния между центрами окружностей</w:t>
            </w:r>
          </w:p>
          <w:p w14:paraId="3AFE31DA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44CB454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scanner.close();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Закрытие Scanner</w:t>
            </w:r>
          </w:p>
          <w:p w14:paraId="452E4AED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1BFD4988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DE2F23" w:rsidRPr="00DE2F23" w14:paraId="081F40C7" w14:textId="77777777" w:rsidTr="008C6D95">
        <w:tc>
          <w:tcPr>
            <w:tcW w:w="9741" w:type="dxa"/>
            <w:shd w:val="clear" w:color="auto" w:fill="FFFFFF" w:themeFill="background1"/>
          </w:tcPr>
          <w:p w14:paraId="4F24E25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import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java.util.Scanner;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для ввода данных с клавиатуры</w:t>
            </w:r>
          </w:p>
          <w:p w14:paraId="550B153E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253AC0DE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Circle, описывающий окружность на плоскости</w:t>
            </w:r>
          </w:p>
          <w:p w14:paraId="5A05DA3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Circle {</w:t>
            </w:r>
          </w:p>
          <w:p w14:paraId="2D915A74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3C47F240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x;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Координата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x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центра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окружности</w:t>
            </w:r>
          </w:p>
          <w:p w14:paraId="2F25607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private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y;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Координата y центра окружности</w:t>
            </w:r>
          </w:p>
          <w:p w14:paraId="47F349B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private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Радиус окружности</w:t>
            </w:r>
          </w:p>
          <w:p w14:paraId="5B5FD50F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067D89A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Конструктор с заданием центра и радиуса</w:t>
            </w:r>
          </w:p>
          <w:p w14:paraId="1916800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Circle(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x,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y,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r) {</w:t>
            </w:r>
          </w:p>
          <w:p w14:paraId="0F3AFE9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.x = x;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координаты x</w:t>
            </w:r>
          </w:p>
          <w:p w14:paraId="6544A89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.y = y;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координаты y</w:t>
            </w:r>
          </w:p>
          <w:p w14:paraId="160561C2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.r =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радиуса</w:t>
            </w:r>
          </w:p>
          <w:p w14:paraId="67841755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17FF92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358584B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Конструктор с вводом координат с клавиатуры</w:t>
            </w:r>
          </w:p>
          <w:p w14:paraId="5E412184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Circle(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scanner,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r) {</w:t>
            </w:r>
          </w:p>
          <w:p w14:paraId="03AFB846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073CF77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Введите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координату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x: "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48EDBC16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.x = scanner.nextDouble();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Ввод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координаты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x</w:t>
            </w:r>
          </w:p>
          <w:p w14:paraId="6355728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6016A8E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Введите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координату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y: "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6059E720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.y = scanner.nextDouble();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Ввод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координаты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y</w:t>
            </w:r>
          </w:p>
          <w:p w14:paraId="7404AE95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72AA82E9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.r =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радиуса</w:t>
            </w:r>
          </w:p>
          <w:p w14:paraId="126D1D5B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7F0BF782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09233310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Вычисляет длину окружности</w:t>
            </w:r>
          </w:p>
          <w:p w14:paraId="266A919B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getLength() {</w:t>
            </w:r>
          </w:p>
          <w:p w14:paraId="6160A1E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return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2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* Math.PI * r;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Формула длины окружности</w:t>
            </w:r>
          </w:p>
          <w:p w14:paraId="532FF668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720CC54D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EFA0CC9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Вычисляет расстояние между центрами двух окружностей</w:t>
            </w:r>
          </w:p>
          <w:p w14:paraId="09C977EE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distanceTo(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Circle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other) {</w:t>
            </w:r>
          </w:p>
          <w:p w14:paraId="110A9126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dx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.x - other.x;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Разность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координат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x</w:t>
            </w:r>
          </w:p>
          <w:p w14:paraId="5D6F0E4F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dy =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this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.y - other.y;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Разность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координат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y</w:t>
            </w:r>
          </w:p>
          <w:p w14:paraId="0884CCB0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Math.sqrt(dx * dx + dy * dy);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Евклидово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расстояние</w:t>
            </w:r>
          </w:p>
          <w:p w14:paraId="69AD233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  <w:p w14:paraId="322C3C4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6109CEC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Выводит информацию об окружности</w:t>
            </w:r>
          </w:p>
          <w:p w14:paraId="2660E79F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E2F2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printInfo() {</w:t>
            </w:r>
          </w:p>
          <w:p w14:paraId="6EA2891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</w:p>
          <w:p w14:paraId="6C721863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DE2F2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"Центр (%.0f | %.0f), R = %.1f, длина = %.1f%n"</w:t>
            </w: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,</w:t>
            </w:r>
          </w:p>
          <w:p w14:paraId="701E707E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    x, y, r, getLength()</w:t>
            </w:r>
          </w:p>
          <w:p w14:paraId="5ACE8C94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); </w:t>
            </w:r>
            <w:r w:rsidRPr="00DE2F2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Форматированный вывод данных</w:t>
            </w:r>
          </w:p>
          <w:p w14:paraId="40F3FEE1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6B85D3E7" w14:textId="77777777" w:rsidR="00DE2F23" w:rsidRPr="00DE2F23" w:rsidRDefault="00DE2F23" w:rsidP="008C6D9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E2F2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</w:tbl>
    <w:p w14:paraId="1796AFA2" w14:textId="77777777" w:rsidR="00DE2F23" w:rsidRDefault="00DE2F23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474AE2D" w14:textId="53432089" w:rsidR="00EE27A4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2 (рисунок </w:t>
      </w:r>
      <w:r w:rsidR="00DE2F2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3F13597" w14:textId="070FD4AC" w:rsidR="00EE27A4" w:rsidRDefault="00DE2F23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E2F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5E8083" wp14:editId="1574D3A5">
            <wp:extent cx="2562583" cy="1752845"/>
            <wp:effectExtent l="0" t="0" r="9525" b="0"/>
            <wp:docPr id="1915010491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0491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C41" w14:textId="013FB68F" w:rsidR="00EE27A4" w:rsidRPr="00C91834" w:rsidRDefault="00EE27A4" w:rsidP="00FA102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результат выполнения задания </w:t>
      </w:r>
      <w:r w:rsidR="00DE2F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15754F" w14:textId="5637E24D" w:rsidR="00210816" w:rsidRPr="002E3D4E" w:rsidRDefault="009D3ED0" w:rsidP="0011573C">
      <w:pPr>
        <w:pStyle w:val="a1"/>
        <w:rPr>
          <w:rStyle w:val="20"/>
        </w:rPr>
      </w:pPr>
      <w:r>
        <w:rPr>
          <w:rStyle w:val="20"/>
        </w:rPr>
        <w:t>Заключение</w:t>
      </w:r>
      <w:r w:rsidRPr="002E3D4E">
        <w:rPr>
          <w:rStyle w:val="20"/>
        </w:rPr>
        <w:t>:</w:t>
      </w:r>
    </w:p>
    <w:p w14:paraId="38F1908B" w14:textId="09EE6D79" w:rsidR="009D3ED0" w:rsidRDefault="009D3ED0" w:rsidP="007F5621">
      <w:pPr>
        <w:pStyle w:val="a1"/>
        <w:ind w:firstLine="709"/>
      </w:pPr>
      <w:r>
        <w:rPr>
          <w:rStyle w:val="20"/>
          <w:b w:val="0"/>
          <w:bCs w:val="0"/>
        </w:rPr>
        <w:t xml:space="preserve">В ходе лабораторной работы были </w:t>
      </w:r>
      <w:r>
        <w:t>приобретены практические навыки по работе с</w:t>
      </w:r>
      <w:r w:rsidR="00283782">
        <w:t xml:space="preserve"> </w:t>
      </w:r>
      <w:r w:rsidR="00F80C42" w:rsidRPr="00DE2F23">
        <w:t>метод</w:t>
      </w:r>
      <w:r w:rsidR="00F80C42">
        <w:t>ами</w:t>
      </w:r>
      <w:r w:rsidR="00F80C42" w:rsidRPr="00DE2F23">
        <w:t xml:space="preserve"> и конструктор</w:t>
      </w:r>
      <w:r w:rsidR="00F80C42">
        <w:t>ами</w:t>
      </w:r>
      <w:r w:rsidR="00F80C42" w:rsidRPr="00DE2F23">
        <w:t xml:space="preserve"> JAVA</w:t>
      </w:r>
      <w:r w:rsidR="008D1B72" w:rsidRPr="008D1B72">
        <w:t>.</w:t>
      </w:r>
    </w:p>
    <w:p w14:paraId="62D99462" w14:textId="77408479" w:rsidR="007F5621" w:rsidRPr="007F5621" w:rsidRDefault="007F5621" w:rsidP="007F5621">
      <w:pPr>
        <w:pStyle w:val="a1"/>
        <w:ind w:firstLine="709"/>
      </w:pPr>
    </w:p>
    <w:sectPr w:rsidR="007F5621" w:rsidRPr="007F5621" w:rsidSect="001010BA">
      <w:footerReference w:type="default" r:id="rId10"/>
      <w:pgSz w:w="11906" w:h="16838"/>
      <w:pgMar w:top="851" w:right="73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964E0" w14:textId="77777777" w:rsidR="001C18D1" w:rsidRDefault="001C18D1">
      <w:r>
        <w:separator/>
      </w:r>
    </w:p>
  </w:endnote>
  <w:endnote w:type="continuationSeparator" w:id="0">
    <w:p w14:paraId="461C75B3" w14:textId="77777777" w:rsidR="001C18D1" w:rsidRDefault="001C1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098310"/>
      <w:docPartObj>
        <w:docPartGallery w:val="Page Numbers (Bottom of Page)"/>
        <w:docPartUnique/>
      </w:docPartObj>
    </w:sdtPr>
    <w:sdtContent>
      <w:p w14:paraId="1193C7B5" w14:textId="77777777" w:rsidR="001010BA" w:rsidRDefault="001010B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53AD7" w14:textId="77777777" w:rsidR="001010BA" w:rsidRDefault="001010B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8ECFA" w14:textId="77777777" w:rsidR="001C18D1" w:rsidRDefault="001C18D1">
      <w:r>
        <w:separator/>
      </w:r>
    </w:p>
  </w:footnote>
  <w:footnote w:type="continuationSeparator" w:id="0">
    <w:p w14:paraId="0B1DFE6D" w14:textId="77777777" w:rsidR="001C18D1" w:rsidRDefault="001C1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DF0"/>
    <w:multiLevelType w:val="hybridMultilevel"/>
    <w:tmpl w:val="573629A4"/>
    <w:lvl w:ilvl="0" w:tplc="D47C1B32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E2D136E"/>
    <w:multiLevelType w:val="hybridMultilevel"/>
    <w:tmpl w:val="4FDAC5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05F2374"/>
    <w:multiLevelType w:val="hybridMultilevel"/>
    <w:tmpl w:val="8C8201B0"/>
    <w:lvl w:ilvl="0" w:tplc="041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" w15:restartNumberingAfterBreak="0">
    <w:nsid w:val="21BE257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4493158"/>
    <w:multiLevelType w:val="hybridMultilevel"/>
    <w:tmpl w:val="6A1C1C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1975C1"/>
    <w:multiLevelType w:val="hybridMultilevel"/>
    <w:tmpl w:val="D672508A"/>
    <w:lvl w:ilvl="0" w:tplc="DD7A308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FA43C1"/>
    <w:multiLevelType w:val="hybridMultilevel"/>
    <w:tmpl w:val="40766C5C"/>
    <w:lvl w:ilvl="0" w:tplc="DB12F2DA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2ED14BEE"/>
    <w:multiLevelType w:val="multilevel"/>
    <w:tmpl w:val="91340EB0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8" w15:restartNumberingAfterBreak="0">
    <w:nsid w:val="3DEA7E1A"/>
    <w:multiLevelType w:val="hybridMultilevel"/>
    <w:tmpl w:val="7BD4ED12"/>
    <w:lvl w:ilvl="0" w:tplc="B2EEC7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5531551"/>
    <w:multiLevelType w:val="hybridMultilevel"/>
    <w:tmpl w:val="21EA4FAE"/>
    <w:lvl w:ilvl="0" w:tplc="0C267B0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5956BA3"/>
    <w:multiLevelType w:val="hybridMultilevel"/>
    <w:tmpl w:val="3DC07392"/>
    <w:lvl w:ilvl="0" w:tplc="57780D7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3135A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6F5846FA"/>
    <w:multiLevelType w:val="hybridMultilevel"/>
    <w:tmpl w:val="5748BB42"/>
    <w:lvl w:ilvl="0" w:tplc="18B8BD6C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86445047">
    <w:abstractNumId w:val="0"/>
  </w:num>
  <w:num w:numId="2" w16cid:durableId="1733963019">
    <w:abstractNumId w:val="7"/>
  </w:num>
  <w:num w:numId="3" w16cid:durableId="1245992245">
    <w:abstractNumId w:val="2"/>
  </w:num>
  <w:num w:numId="4" w16cid:durableId="1311014413">
    <w:abstractNumId w:val="9"/>
  </w:num>
  <w:num w:numId="5" w16cid:durableId="1856311905">
    <w:abstractNumId w:val="12"/>
  </w:num>
  <w:num w:numId="6" w16cid:durableId="1053195896">
    <w:abstractNumId w:val="6"/>
  </w:num>
  <w:num w:numId="7" w16cid:durableId="1064178594">
    <w:abstractNumId w:val="1"/>
  </w:num>
  <w:num w:numId="8" w16cid:durableId="554200144">
    <w:abstractNumId w:val="11"/>
  </w:num>
  <w:num w:numId="9" w16cid:durableId="695883779">
    <w:abstractNumId w:val="5"/>
  </w:num>
  <w:num w:numId="10" w16cid:durableId="195703494">
    <w:abstractNumId w:val="3"/>
  </w:num>
  <w:num w:numId="11" w16cid:durableId="10112754">
    <w:abstractNumId w:val="4"/>
  </w:num>
  <w:num w:numId="12" w16cid:durableId="405153352">
    <w:abstractNumId w:val="8"/>
  </w:num>
  <w:num w:numId="13" w16cid:durableId="1297957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5D4"/>
    <w:rsid w:val="0000496A"/>
    <w:rsid w:val="0002362F"/>
    <w:rsid w:val="00032A21"/>
    <w:rsid w:val="0003539D"/>
    <w:rsid w:val="00037B1E"/>
    <w:rsid w:val="000419CE"/>
    <w:rsid w:val="00046EAD"/>
    <w:rsid w:val="00050C31"/>
    <w:rsid w:val="00054403"/>
    <w:rsid w:val="00064AD2"/>
    <w:rsid w:val="00066D33"/>
    <w:rsid w:val="00070E5D"/>
    <w:rsid w:val="00097CD9"/>
    <w:rsid w:val="000A7A6F"/>
    <w:rsid w:val="000B1E7C"/>
    <w:rsid w:val="000C192A"/>
    <w:rsid w:val="000D6C7E"/>
    <w:rsid w:val="000D6FA5"/>
    <w:rsid w:val="000F2A00"/>
    <w:rsid w:val="001010BA"/>
    <w:rsid w:val="0010556F"/>
    <w:rsid w:val="00106CA6"/>
    <w:rsid w:val="00112394"/>
    <w:rsid w:val="0011573C"/>
    <w:rsid w:val="00115C9D"/>
    <w:rsid w:val="001271B2"/>
    <w:rsid w:val="001361F6"/>
    <w:rsid w:val="00145975"/>
    <w:rsid w:val="00151888"/>
    <w:rsid w:val="00154608"/>
    <w:rsid w:val="00155D4B"/>
    <w:rsid w:val="00170D9C"/>
    <w:rsid w:val="0017147D"/>
    <w:rsid w:val="001C18D1"/>
    <w:rsid w:val="001D3F2A"/>
    <w:rsid w:val="001D51E0"/>
    <w:rsid w:val="001D59CB"/>
    <w:rsid w:val="001E04E2"/>
    <w:rsid w:val="001F5BCB"/>
    <w:rsid w:val="00200881"/>
    <w:rsid w:val="0020780A"/>
    <w:rsid w:val="00210816"/>
    <w:rsid w:val="0021423C"/>
    <w:rsid w:val="00246C89"/>
    <w:rsid w:val="00255315"/>
    <w:rsid w:val="00256C9A"/>
    <w:rsid w:val="00275339"/>
    <w:rsid w:val="00283782"/>
    <w:rsid w:val="00285A27"/>
    <w:rsid w:val="0028772C"/>
    <w:rsid w:val="00293F5F"/>
    <w:rsid w:val="002A243F"/>
    <w:rsid w:val="002B3AF7"/>
    <w:rsid w:val="002B4A88"/>
    <w:rsid w:val="002C3876"/>
    <w:rsid w:val="002E3D4E"/>
    <w:rsid w:val="002F4A7B"/>
    <w:rsid w:val="00313F3C"/>
    <w:rsid w:val="003243A2"/>
    <w:rsid w:val="00330653"/>
    <w:rsid w:val="00330891"/>
    <w:rsid w:val="003368AD"/>
    <w:rsid w:val="00345625"/>
    <w:rsid w:val="00360D50"/>
    <w:rsid w:val="00366063"/>
    <w:rsid w:val="003731B5"/>
    <w:rsid w:val="00373EE4"/>
    <w:rsid w:val="00375129"/>
    <w:rsid w:val="0038205E"/>
    <w:rsid w:val="00394180"/>
    <w:rsid w:val="003A07B9"/>
    <w:rsid w:val="003A155D"/>
    <w:rsid w:val="003A4759"/>
    <w:rsid w:val="003A6294"/>
    <w:rsid w:val="003C683B"/>
    <w:rsid w:val="003D156E"/>
    <w:rsid w:val="003D5CF2"/>
    <w:rsid w:val="003F1EB0"/>
    <w:rsid w:val="00413064"/>
    <w:rsid w:val="0041658A"/>
    <w:rsid w:val="0042060D"/>
    <w:rsid w:val="00420D05"/>
    <w:rsid w:val="00421A1F"/>
    <w:rsid w:val="00442429"/>
    <w:rsid w:val="00451049"/>
    <w:rsid w:val="0045502D"/>
    <w:rsid w:val="00456482"/>
    <w:rsid w:val="00470F18"/>
    <w:rsid w:val="00471655"/>
    <w:rsid w:val="00480DD4"/>
    <w:rsid w:val="00480E28"/>
    <w:rsid w:val="004856F6"/>
    <w:rsid w:val="0049512B"/>
    <w:rsid w:val="004B42BC"/>
    <w:rsid w:val="004B5C48"/>
    <w:rsid w:val="004C4672"/>
    <w:rsid w:val="004D50D1"/>
    <w:rsid w:val="004D7435"/>
    <w:rsid w:val="004F7288"/>
    <w:rsid w:val="00504664"/>
    <w:rsid w:val="00511BCE"/>
    <w:rsid w:val="005120FB"/>
    <w:rsid w:val="0053293C"/>
    <w:rsid w:val="005363AB"/>
    <w:rsid w:val="00545208"/>
    <w:rsid w:val="00550BAF"/>
    <w:rsid w:val="005534B9"/>
    <w:rsid w:val="00554491"/>
    <w:rsid w:val="0056047C"/>
    <w:rsid w:val="00564A35"/>
    <w:rsid w:val="00565258"/>
    <w:rsid w:val="00575110"/>
    <w:rsid w:val="00580A3B"/>
    <w:rsid w:val="0058698B"/>
    <w:rsid w:val="00595625"/>
    <w:rsid w:val="00596D24"/>
    <w:rsid w:val="00597C7C"/>
    <w:rsid w:val="005A4BE9"/>
    <w:rsid w:val="005A6FBC"/>
    <w:rsid w:val="005B6981"/>
    <w:rsid w:val="005D7E37"/>
    <w:rsid w:val="005E55DD"/>
    <w:rsid w:val="00602455"/>
    <w:rsid w:val="00616978"/>
    <w:rsid w:val="00617333"/>
    <w:rsid w:val="00627C9E"/>
    <w:rsid w:val="00632F26"/>
    <w:rsid w:val="00640B30"/>
    <w:rsid w:val="00641C9B"/>
    <w:rsid w:val="00645A76"/>
    <w:rsid w:val="00672BAB"/>
    <w:rsid w:val="0067374F"/>
    <w:rsid w:val="00674F61"/>
    <w:rsid w:val="00680C74"/>
    <w:rsid w:val="0068773F"/>
    <w:rsid w:val="006A414D"/>
    <w:rsid w:val="006B24DA"/>
    <w:rsid w:val="006B62CC"/>
    <w:rsid w:val="006C0B78"/>
    <w:rsid w:val="006E59C2"/>
    <w:rsid w:val="00703140"/>
    <w:rsid w:val="00705C46"/>
    <w:rsid w:val="00705D3A"/>
    <w:rsid w:val="0073267F"/>
    <w:rsid w:val="00742699"/>
    <w:rsid w:val="00750D6F"/>
    <w:rsid w:val="007567A1"/>
    <w:rsid w:val="007633E5"/>
    <w:rsid w:val="007714C3"/>
    <w:rsid w:val="00783D11"/>
    <w:rsid w:val="007860DE"/>
    <w:rsid w:val="007863AE"/>
    <w:rsid w:val="007A6021"/>
    <w:rsid w:val="007D12CD"/>
    <w:rsid w:val="007D3E27"/>
    <w:rsid w:val="007E0812"/>
    <w:rsid w:val="007F5621"/>
    <w:rsid w:val="008027BA"/>
    <w:rsid w:val="0081390F"/>
    <w:rsid w:val="00827EB9"/>
    <w:rsid w:val="00831BC8"/>
    <w:rsid w:val="00834883"/>
    <w:rsid w:val="00841195"/>
    <w:rsid w:val="008675C5"/>
    <w:rsid w:val="00876F79"/>
    <w:rsid w:val="008865D2"/>
    <w:rsid w:val="00892EA9"/>
    <w:rsid w:val="008A3525"/>
    <w:rsid w:val="008B7CFE"/>
    <w:rsid w:val="008D1B72"/>
    <w:rsid w:val="008D22E0"/>
    <w:rsid w:val="008F5310"/>
    <w:rsid w:val="008F67D1"/>
    <w:rsid w:val="008F7D30"/>
    <w:rsid w:val="009058DD"/>
    <w:rsid w:val="009136DF"/>
    <w:rsid w:val="00925CCE"/>
    <w:rsid w:val="009347BF"/>
    <w:rsid w:val="0094493E"/>
    <w:rsid w:val="00955EC3"/>
    <w:rsid w:val="0096579B"/>
    <w:rsid w:val="00967EAF"/>
    <w:rsid w:val="0097667F"/>
    <w:rsid w:val="009A2F7D"/>
    <w:rsid w:val="009B0DD2"/>
    <w:rsid w:val="009B4BA0"/>
    <w:rsid w:val="009D3ED0"/>
    <w:rsid w:val="009D7351"/>
    <w:rsid w:val="00A03250"/>
    <w:rsid w:val="00A12B13"/>
    <w:rsid w:val="00A13345"/>
    <w:rsid w:val="00A14BE0"/>
    <w:rsid w:val="00A154DE"/>
    <w:rsid w:val="00A3083E"/>
    <w:rsid w:val="00A31E26"/>
    <w:rsid w:val="00A53CDB"/>
    <w:rsid w:val="00A57D81"/>
    <w:rsid w:val="00A65089"/>
    <w:rsid w:val="00A71715"/>
    <w:rsid w:val="00A8268D"/>
    <w:rsid w:val="00A96BA3"/>
    <w:rsid w:val="00AB1A64"/>
    <w:rsid w:val="00AC34D2"/>
    <w:rsid w:val="00AC5DEC"/>
    <w:rsid w:val="00AE0FF6"/>
    <w:rsid w:val="00AE2A61"/>
    <w:rsid w:val="00AE2B77"/>
    <w:rsid w:val="00AE53B1"/>
    <w:rsid w:val="00B03617"/>
    <w:rsid w:val="00B0451C"/>
    <w:rsid w:val="00B10ABC"/>
    <w:rsid w:val="00B15CF1"/>
    <w:rsid w:val="00B20C0B"/>
    <w:rsid w:val="00B21188"/>
    <w:rsid w:val="00B23B55"/>
    <w:rsid w:val="00B403E5"/>
    <w:rsid w:val="00B50BAD"/>
    <w:rsid w:val="00B55A2B"/>
    <w:rsid w:val="00B66A6A"/>
    <w:rsid w:val="00B73295"/>
    <w:rsid w:val="00B803E5"/>
    <w:rsid w:val="00BA0EA7"/>
    <w:rsid w:val="00BA7D79"/>
    <w:rsid w:val="00BB0D79"/>
    <w:rsid w:val="00BB6FB3"/>
    <w:rsid w:val="00BD1904"/>
    <w:rsid w:val="00BD4C3A"/>
    <w:rsid w:val="00BE10A0"/>
    <w:rsid w:val="00BE2481"/>
    <w:rsid w:val="00BF1FC8"/>
    <w:rsid w:val="00C105D4"/>
    <w:rsid w:val="00C23C1B"/>
    <w:rsid w:val="00C3619E"/>
    <w:rsid w:val="00C42204"/>
    <w:rsid w:val="00C52391"/>
    <w:rsid w:val="00C6441E"/>
    <w:rsid w:val="00C768A7"/>
    <w:rsid w:val="00C76AC1"/>
    <w:rsid w:val="00C83CBA"/>
    <w:rsid w:val="00C91834"/>
    <w:rsid w:val="00C9277E"/>
    <w:rsid w:val="00CA0E60"/>
    <w:rsid w:val="00CA3334"/>
    <w:rsid w:val="00CC1232"/>
    <w:rsid w:val="00CC1AE5"/>
    <w:rsid w:val="00CD0500"/>
    <w:rsid w:val="00CD54B1"/>
    <w:rsid w:val="00CE1E26"/>
    <w:rsid w:val="00CE591C"/>
    <w:rsid w:val="00CF4D5B"/>
    <w:rsid w:val="00D045F7"/>
    <w:rsid w:val="00D1393D"/>
    <w:rsid w:val="00D22254"/>
    <w:rsid w:val="00D477AD"/>
    <w:rsid w:val="00D517B2"/>
    <w:rsid w:val="00D62BE5"/>
    <w:rsid w:val="00D725E0"/>
    <w:rsid w:val="00D8264B"/>
    <w:rsid w:val="00D85541"/>
    <w:rsid w:val="00D95D23"/>
    <w:rsid w:val="00DB6AC1"/>
    <w:rsid w:val="00DD1F8D"/>
    <w:rsid w:val="00DD5F5D"/>
    <w:rsid w:val="00DE2F23"/>
    <w:rsid w:val="00DE4F85"/>
    <w:rsid w:val="00E00D9D"/>
    <w:rsid w:val="00E207EF"/>
    <w:rsid w:val="00E2424D"/>
    <w:rsid w:val="00E2765B"/>
    <w:rsid w:val="00E3056D"/>
    <w:rsid w:val="00E438CB"/>
    <w:rsid w:val="00E45973"/>
    <w:rsid w:val="00E63745"/>
    <w:rsid w:val="00E641C0"/>
    <w:rsid w:val="00E71CDD"/>
    <w:rsid w:val="00E72D30"/>
    <w:rsid w:val="00EA778B"/>
    <w:rsid w:val="00EB1BE4"/>
    <w:rsid w:val="00EC23A6"/>
    <w:rsid w:val="00EC548B"/>
    <w:rsid w:val="00EC5982"/>
    <w:rsid w:val="00EC6506"/>
    <w:rsid w:val="00ED14B2"/>
    <w:rsid w:val="00EE27A4"/>
    <w:rsid w:val="00EE6E67"/>
    <w:rsid w:val="00EF3554"/>
    <w:rsid w:val="00F20DB4"/>
    <w:rsid w:val="00F24343"/>
    <w:rsid w:val="00F2688E"/>
    <w:rsid w:val="00F32A90"/>
    <w:rsid w:val="00F42F31"/>
    <w:rsid w:val="00F55E40"/>
    <w:rsid w:val="00F665D7"/>
    <w:rsid w:val="00F72D9B"/>
    <w:rsid w:val="00F80C42"/>
    <w:rsid w:val="00F94125"/>
    <w:rsid w:val="00FA102C"/>
    <w:rsid w:val="00FB7274"/>
    <w:rsid w:val="00FC5598"/>
    <w:rsid w:val="00FC5F14"/>
    <w:rsid w:val="00FD0606"/>
    <w:rsid w:val="00FD5740"/>
    <w:rsid w:val="00FE3379"/>
    <w:rsid w:val="00FE3C0D"/>
    <w:rsid w:val="00FE3E76"/>
    <w:rsid w:val="00FE679E"/>
    <w:rsid w:val="00FF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991E1"/>
  <w15:chartTrackingRefBased/>
  <w15:docId w15:val="{BE75D0A2-E006-4B85-BEAF-6D7F3AE5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E2F23"/>
    <w:pPr>
      <w:spacing w:after="200" w:line="276" w:lineRule="auto"/>
    </w:pPr>
  </w:style>
  <w:style w:type="paragraph" w:styleId="1">
    <w:name w:val="heading 1"/>
    <w:basedOn w:val="a0"/>
    <w:next w:val="a1"/>
    <w:link w:val="10"/>
    <w:rsid w:val="00200881"/>
    <w:pPr>
      <w:keepNext/>
      <w:numPr>
        <w:numId w:val="2"/>
      </w:numPr>
      <w:suppressAutoHyphens/>
      <w:spacing w:before="60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0"/>
    <w:next w:val="a1"/>
    <w:link w:val="20"/>
    <w:uiPriority w:val="9"/>
    <w:qFormat/>
    <w:rsid w:val="00200881"/>
    <w:pPr>
      <w:keepNext/>
      <w:numPr>
        <w:ilvl w:val="1"/>
        <w:numId w:val="2"/>
      </w:numPr>
      <w:suppressAutoHyphens/>
      <w:spacing w:before="200" w:after="100" w:line="360" w:lineRule="auto"/>
      <w:ind w:left="1429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0"/>
    <w:next w:val="a1"/>
    <w:link w:val="30"/>
    <w:qFormat/>
    <w:rsid w:val="00200881"/>
    <w:pPr>
      <w:keepNext/>
      <w:numPr>
        <w:ilvl w:val="2"/>
        <w:numId w:val="2"/>
      </w:numPr>
      <w:suppressAutoHyphens/>
      <w:spacing w:before="200" w:line="360" w:lineRule="auto"/>
      <w:ind w:left="0" w:firstLine="851"/>
      <w:outlineLvl w:val="2"/>
    </w:pPr>
    <w:rPr>
      <w:rFonts w:cs="Arial"/>
      <w:bCs/>
      <w:sz w:val="28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200881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0881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200881"/>
    <w:rPr>
      <w:rFonts w:ascii="Times New Roman" w:eastAsia="Times New Roman" w:hAnsi="Times New Roman" w:cs="Arial"/>
      <w:bCs/>
      <w:sz w:val="28"/>
      <w:szCs w:val="26"/>
      <w:lang w:eastAsia="ru-RU"/>
    </w:rPr>
  </w:style>
  <w:style w:type="paragraph" w:customStyle="1" w:styleId="a1">
    <w:name w:val="Основной текст ПЗ"/>
    <w:qFormat/>
    <w:rsid w:val="0020088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5">
    <w:name w:val="Формула ПЗ"/>
    <w:next w:val="a0"/>
    <w:rsid w:val="00200881"/>
    <w:pPr>
      <w:tabs>
        <w:tab w:val="center" w:pos="4836"/>
        <w:tab w:val="right" w:pos="9756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rsid w:val="005363AB"/>
    <w:pPr>
      <w:tabs>
        <w:tab w:val="left" w:pos="284"/>
        <w:tab w:val="right" w:leader="dot" w:pos="9762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rsid w:val="00200881"/>
    <w:pPr>
      <w:tabs>
        <w:tab w:val="left" w:pos="851"/>
        <w:tab w:val="right" w:leader="dot" w:pos="9780"/>
      </w:tabs>
      <w:spacing w:line="360" w:lineRule="auto"/>
      <w:ind w:left="284" w:right="691"/>
    </w:pPr>
    <w:rPr>
      <w:sz w:val="28"/>
    </w:rPr>
  </w:style>
  <w:style w:type="character" w:styleId="a6">
    <w:name w:val="Hyperlink"/>
    <w:uiPriority w:val="99"/>
    <w:rsid w:val="00200881"/>
    <w:rPr>
      <w:color w:val="0563C1"/>
      <w:u w:val="single"/>
    </w:rPr>
  </w:style>
  <w:style w:type="paragraph" w:styleId="a7">
    <w:name w:val="header"/>
    <w:basedOn w:val="a0"/>
    <w:link w:val="a8"/>
    <w:semiHidden/>
    <w:rsid w:val="00200881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8">
    <w:name w:val="Верхний колонтитул Знак"/>
    <w:basedOn w:val="a2"/>
    <w:link w:val="a7"/>
    <w:semiHidden/>
    <w:rsid w:val="00200881"/>
    <w:rPr>
      <w:rFonts w:ascii="Arial" w:eastAsia="Times New Roman" w:hAnsi="Arial" w:cs="Times New Roman"/>
      <w:b/>
      <w:spacing w:val="-20"/>
      <w:sz w:val="24"/>
      <w:szCs w:val="20"/>
      <w:lang w:val="en-US" w:eastAsia="ru-RU"/>
    </w:rPr>
  </w:style>
  <w:style w:type="paragraph" w:customStyle="1" w:styleId="a9">
    <w:next w:val="a0"/>
    <w:qFormat/>
    <w:rsid w:val="00200881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a">
    <w:name w:val="Таблица. Абзац по центру"/>
    <w:next w:val="ab"/>
    <w:rsid w:val="00200881"/>
    <w:pPr>
      <w:spacing w:after="0" w:line="240" w:lineRule="auto"/>
      <w:ind w:left="57" w:right="57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b">
    <w:name w:val="Таблица. Абзац без отступа"/>
    <w:basedOn w:val="a1"/>
    <w:next w:val="a1"/>
    <w:rsid w:val="00200881"/>
    <w:pPr>
      <w:spacing w:line="240" w:lineRule="auto"/>
      <w:ind w:left="57" w:right="57" w:firstLine="0"/>
    </w:pPr>
    <w:rPr>
      <w:sz w:val="24"/>
    </w:rPr>
  </w:style>
  <w:style w:type="paragraph" w:styleId="a">
    <w:name w:val="Bibliography"/>
    <w:basedOn w:val="a0"/>
    <w:rsid w:val="00200881"/>
    <w:pPr>
      <w:numPr>
        <w:numId w:val="1"/>
      </w:numPr>
      <w:tabs>
        <w:tab w:val="clear" w:pos="1814"/>
        <w:tab w:val="num" w:pos="1276"/>
        <w:tab w:val="left" w:pos="1418"/>
        <w:tab w:val="left" w:pos="1560"/>
      </w:tabs>
      <w:ind w:left="0" w:firstLine="851"/>
      <w:jc w:val="both"/>
    </w:pPr>
    <w:rPr>
      <w:color w:val="000000"/>
      <w:sz w:val="28"/>
      <w:szCs w:val="20"/>
    </w:rPr>
  </w:style>
  <w:style w:type="paragraph" w:styleId="ac">
    <w:name w:val="footer"/>
    <w:basedOn w:val="a0"/>
    <w:link w:val="ad"/>
    <w:uiPriority w:val="99"/>
    <w:unhideWhenUsed/>
    <w:rsid w:val="002F4A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2F4A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next w:val="a0"/>
    <w:qFormat/>
    <w:rsid w:val="00A65089"/>
    <w:pPr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character" w:styleId="af">
    <w:name w:val="Placeholder Text"/>
    <w:basedOn w:val="a2"/>
    <w:uiPriority w:val="99"/>
    <w:semiHidden/>
    <w:rsid w:val="003D5CF2"/>
    <w:rPr>
      <w:color w:val="808080"/>
    </w:rPr>
  </w:style>
  <w:style w:type="paragraph" w:styleId="af0">
    <w:name w:val="List Paragraph"/>
    <w:basedOn w:val="a0"/>
    <w:uiPriority w:val="34"/>
    <w:qFormat/>
    <w:rsid w:val="0011573C"/>
    <w:pPr>
      <w:ind w:left="720"/>
      <w:contextualSpacing/>
    </w:pPr>
  </w:style>
  <w:style w:type="paragraph" w:customStyle="1" w:styleId="Default">
    <w:name w:val="Default"/>
    <w:rsid w:val="0011573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f1">
    <w:name w:val="Normal (Web)"/>
    <w:basedOn w:val="a0"/>
    <w:uiPriority w:val="99"/>
    <w:unhideWhenUsed/>
    <w:rsid w:val="00AE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470F18"/>
    <w:rPr>
      <w:color w:val="605E5C"/>
      <w:shd w:val="clear" w:color="auto" w:fill="E1DFDD"/>
    </w:rPr>
  </w:style>
  <w:style w:type="table" w:styleId="af2">
    <w:name w:val="Table Grid"/>
    <w:basedOn w:val="a3"/>
    <w:uiPriority w:val="39"/>
    <w:rsid w:val="000F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ПЗ"/>
    <w:rsid w:val="008B7CF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EE6E67"/>
  </w:style>
  <w:style w:type="paragraph" w:customStyle="1" w:styleId="msonormal0">
    <w:name w:val="msonormal"/>
    <w:basedOn w:val="a0"/>
    <w:rsid w:val="00EE6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21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869\Downloads\pz-lr-2019%20(2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23151-C9EA-4C1A-84D6-5374B098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pz-lr-2019 (2).dot</Template>
  <TotalTime>29</TotalTime>
  <Pages>5</Pages>
  <Words>820</Words>
  <Characters>4815</Characters>
  <Application>Microsoft Office Word</Application>
  <DocSecurity>0</DocSecurity>
  <Lines>209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Кумыс Ван</dc:creator>
  <cp:keywords/>
  <dc:description/>
  <cp:lastModifiedBy>Тагир Р Фахретдинов</cp:lastModifiedBy>
  <cp:revision>7</cp:revision>
  <dcterms:created xsi:type="dcterms:W3CDTF">2026-01-18T11:24:00Z</dcterms:created>
  <dcterms:modified xsi:type="dcterms:W3CDTF">2026-01-18T13:21:00Z</dcterms:modified>
</cp:coreProperties>
</file>