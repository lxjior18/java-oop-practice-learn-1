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1A98C" w14:textId="2EE5A63F" w:rsidR="00AE2A61" w:rsidRDefault="00AE2A61" w:rsidP="00967EAF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44B9D">
        <w:rPr>
          <w:rFonts w:ascii="Times New Roman" w:hAnsi="Times New Roman" w:cs="Times New Roman"/>
          <w:sz w:val="28"/>
          <w:szCs w:val="28"/>
        </w:rPr>
        <w:t xml:space="preserve">Министерство образования и науки Российской Федерации </w:t>
      </w:r>
    </w:p>
    <w:p w14:paraId="33E21057" w14:textId="4B99C984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  <w:r w:rsidRPr="00244B9D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65D4A37E" w14:textId="2991111C" w:rsidR="00413064" w:rsidRDefault="00413064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A2E12" w14:textId="61D64CA4" w:rsidR="00413064" w:rsidRDefault="00413064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472331" w14:textId="77777777" w:rsidR="00413064" w:rsidRDefault="00413064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99A117" w14:textId="44B4BB2F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244B9D">
        <w:rPr>
          <w:rFonts w:ascii="Times New Roman" w:hAnsi="Times New Roman" w:cs="Times New Roman"/>
          <w:sz w:val="28"/>
          <w:szCs w:val="28"/>
        </w:rPr>
        <w:t>Уфимский университет</w:t>
      </w:r>
      <w:r w:rsidR="00170D9C">
        <w:rPr>
          <w:rFonts w:ascii="Times New Roman" w:hAnsi="Times New Roman" w:cs="Times New Roman"/>
          <w:sz w:val="28"/>
          <w:szCs w:val="28"/>
        </w:rPr>
        <w:t xml:space="preserve"> науки и технологий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AC5ADC5" w14:textId="77777777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A8442B" w14:textId="77777777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4C2228" w14:textId="3FBE7A16" w:rsidR="00AE2A61" w:rsidRPr="00B803E5" w:rsidRDefault="00AE2A61" w:rsidP="00AE2A61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B803E5">
        <w:rPr>
          <w:rFonts w:ascii="Times New Roman" w:hAnsi="Times New Roman" w:cs="Times New Roman"/>
          <w:sz w:val="28"/>
          <w:szCs w:val="28"/>
        </w:rPr>
        <w:t>АСУ</w:t>
      </w:r>
    </w:p>
    <w:p w14:paraId="19C707D0" w14:textId="77777777" w:rsidR="00AE2A61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8381A5" w14:textId="77777777" w:rsidR="00AE2A61" w:rsidRPr="00B61E1E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114A91" w14:textId="77777777" w:rsidR="00AE2A61" w:rsidRPr="00B61E1E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67C49" w14:textId="503604DC" w:rsidR="00AE2A61" w:rsidRPr="007D3E27" w:rsidRDefault="00AE2A61" w:rsidP="00AE2A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Pr="00244B9D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а №</w:t>
      </w:r>
      <w:r w:rsidR="001010BA">
        <w:rPr>
          <w:rFonts w:ascii="Times New Roman" w:hAnsi="Times New Roman" w:cs="Times New Roman"/>
          <w:sz w:val="28"/>
          <w:szCs w:val="28"/>
        </w:rPr>
        <w:t>1</w:t>
      </w:r>
    </w:p>
    <w:p w14:paraId="7FBACDAA" w14:textId="5B727F10" w:rsidR="00AE2A61" w:rsidRPr="00FE679E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  <w:r w:rsidRPr="00DA6881">
        <w:rPr>
          <w:color w:val="000000"/>
          <w:sz w:val="28"/>
          <w:szCs w:val="27"/>
        </w:rPr>
        <w:t>По дисциплине «</w:t>
      </w:r>
      <w:r w:rsidR="00595625">
        <w:rPr>
          <w:color w:val="000000"/>
          <w:sz w:val="28"/>
          <w:szCs w:val="27"/>
        </w:rPr>
        <w:t>Объектно-ориентированное программирование</w:t>
      </w:r>
      <w:r w:rsidRPr="00DA6881">
        <w:rPr>
          <w:color w:val="000000"/>
          <w:sz w:val="28"/>
          <w:szCs w:val="27"/>
        </w:rPr>
        <w:t>»</w:t>
      </w:r>
    </w:p>
    <w:p w14:paraId="5284CBF1" w14:textId="407D8C42" w:rsidR="00AE2A61" w:rsidRPr="00FF05A4" w:rsidRDefault="00AE2A61" w:rsidP="00456482">
      <w:pPr>
        <w:pStyle w:val="af1"/>
        <w:ind w:left="-426" w:right="141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Тема</w:t>
      </w:r>
      <w:r w:rsidRPr="00F033EA">
        <w:rPr>
          <w:color w:val="000000"/>
          <w:sz w:val="28"/>
          <w:szCs w:val="28"/>
          <w:shd w:val="clear" w:color="auto" w:fill="FFFFFF"/>
        </w:rPr>
        <w:t>:</w:t>
      </w:r>
      <w:r w:rsidR="00DB6AC1">
        <w:rPr>
          <w:color w:val="000000"/>
          <w:sz w:val="28"/>
          <w:szCs w:val="28"/>
          <w:shd w:val="clear" w:color="auto" w:fill="FFFFFF"/>
        </w:rPr>
        <w:t xml:space="preserve"> </w:t>
      </w:r>
      <w:r w:rsidR="00DB6AC1" w:rsidRPr="00A96BA3">
        <w:rPr>
          <w:color w:val="000000"/>
          <w:sz w:val="28"/>
          <w:szCs w:val="28"/>
          <w:shd w:val="clear" w:color="auto" w:fill="FFFFFF"/>
        </w:rPr>
        <w:t>«</w:t>
      </w:r>
      <w:r w:rsidR="00595625">
        <w:rPr>
          <w:color w:val="000000"/>
          <w:sz w:val="28"/>
          <w:szCs w:val="28"/>
          <w:shd w:val="clear" w:color="auto" w:fill="FFFFFF"/>
        </w:rPr>
        <w:t xml:space="preserve">Управляющие инструкции </w:t>
      </w:r>
      <w:r w:rsidR="00595625">
        <w:rPr>
          <w:color w:val="000000"/>
          <w:sz w:val="28"/>
          <w:szCs w:val="28"/>
          <w:shd w:val="clear" w:color="auto" w:fill="FFFFFF"/>
          <w:lang w:val="en-US"/>
        </w:rPr>
        <w:t>JAVA</w:t>
      </w:r>
      <w:r w:rsidR="00DB6AC1" w:rsidRPr="00A96BA3">
        <w:rPr>
          <w:color w:val="000000"/>
          <w:sz w:val="28"/>
          <w:szCs w:val="28"/>
          <w:shd w:val="clear" w:color="auto" w:fill="FFFFFF"/>
        </w:rPr>
        <w:t>»</w:t>
      </w:r>
    </w:p>
    <w:p w14:paraId="4B90B39E" w14:textId="77777777" w:rsidR="00AE2A61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</w:p>
    <w:p w14:paraId="094790CA" w14:textId="48E43D83" w:rsidR="00AE2A61" w:rsidRPr="00912ED0" w:rsidRDefault="00AE2A61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A96BA3">
        <w:rPr>
          <w:rFonts w:ascii="Times New Roman" w:hAnsi="Times New Roman" w:cs="Times New Roman"/>
          <w:sz w:val="28"/>
          <w:szCs w:val="28"/>
        </w:rPr>
        <w:t>: студент гр.</w:t>
      </w:r>
      <w:r w:rsidR="00A96BA3">
        <w:rPr>
          <w:rFonts w:ascii="Times New Roman" w:hAnsi="Times New Roman" w:cs="Times New Roman"/>
          <w:sz w:val="28"/>
          <w:szCs w:val="28"/>
        </w:rPr>
        <w:t xml:space="preserve"> ПИ-206Бз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8A4770" w14:textId="45D8BA93" w:rsidR="00AE2A61" w:rsidRPr="00595625" w:rsidRDefault="00A96BA3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Фахретдинов </w:t>
      </w:r>
      <w:proofErr w:type="gramStart"/>
      <w:r>
        <w:rPr>
          <w:rFonts w:ascii="Times New Roman" w:hAnsi="Times New Roman" w:cs="Times New Roman"/>
          <w:sz w:val="28"/>
          <w:szCs w:val="28"/>
        </w:rPr>
        <w:t>Т.Р.</w:t>
      </w:r>
      <w:proofErr w:type="gramEnd"/>
    </w:p>
    <w:p w14:paraId="7DFA100C" w14:textId="1E17945A" w:rsidR="001010BA" w:rsidRDefault="00AE2A61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 w:rsidRPr="00244B9D">
        <w:rPr>
          <w:rFonts w:ascii="Times New Roman" w:hAnsi="Times New Roman" w:cs="Times New Roman"/>
          <w:sz w:val="28"/>
          <w:szCs w:val="28"/>
        </w:rPr>
        <w:t>Проверил</w:t>
      </w:r>
      <w:r w:rsidR="007D3E27">
        <w:rPr>
          <w:rFonts w:ascii="Times New Roman" w:hAnsi="Times New Roman" w:cs="Times New Roman"/>
          <w:sz w:val="28"/>
          <w:szCs w:val="28"/>
        </w:rPr>
        <w:t>а</w:t>
      </w:r>
      <w:r w:rsidRPr="00244B9D">
        <w:rPr>
          <w:rFonts w:ascii="Times New Roman" w:hAnsi="Times New Roman" w:cs="Times New Roman"/>
          <w:sz w:val="28"/>
          <w:szCs w:val="28"/>
        </w:rPr>
        <w:t xml:space="preserve">: </w:t>
      </w:r>
      <w:r w:rsidR="001010BA">
        <w:rPr>
          <w:rFonts w:ascii="Times New Roman" w:hAnsi="Times New Roman" w:cs="Times New Roman"/>
          <w:sz w:val="28"/>
          <w:szCs w:val="28"/>
        </w:rPr>
        <w:t xml:space="preserve">доцент каф. </w:t>
      </w:r>
      <w:r w:rsidR="00D22254">
        <w:rPr>
          <w:rFonts w:ascii="Times New Roman" w:hAnsi="Times New Roman" w:cs="Times New Roman"/>
          <w:sz w:val="28"/>
          <w:szCs w:val="28"/>
        </w:rPr>
        <w:t>ГИС</w:t>
      </w:r>
    </w:p>
    <w:p w14:paraId="7D76940B" w14:textId="6DB96F91" w:rsidR="00AE2A61" w:rsidRPr="008814D5" w:rsidRDefault="00170D9C" w:rsidP="001010BA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Соколова А. В.</w:t>
      </w:r>
      <w:r w:rsidR="00F941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1A525F" w14:textId="77777777" w:rsidR="00AE2A61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</w:p>
    <w:p w14:paraId="11D6E167" w14:textId="77777777" w:rsidR="00AE2A61" w:rsidRDefault="00AE2A61" w:rsidP="00AE2A61">
      <w:pPr>
        <w:pStyle w:val="af1"/>
        <w:ind w:left="-426" w:right="141"/>
        <w:jc w:val="center"/>
        <w:rPr>
          <w:color w:val="000000"/>
          <w:sz w:val="28"/>
          <w:szCs w:val="27"/>
        </w:rPr>
      </w:pPr>
    </w:p>
    <w:p w14:paraId="282CF002" w14:textId="77777777" w:rsidR="00AE2A61" w:rsidRDefault="00AE2A61" w:rsidP="00AE2A61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CE47D5F" w14:textId="17F3298B" w:rsidR="001010BA" w:rsidRDefault="001010BA" w:rsidP="001010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595625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4E6BA2" w14:textId="77777777" w:rsidR="0011573C" w:rsidRPr="0011573C" w:rsidRDefault="0011573C" w:rsidP="00EE27A4">
      <w:pPr>
        <w:pStyle w:val="a1"/>
        <w:rPr>
          <w:b/>
          <w:bCs/>
        </w:rPr>
      </w:pPr>
      <w:r w:rsidRPr="0011573C">
        <w:rPr>
          <w:b/>
          <w:bCs/>
        </w:rPr>
        <w:lastRenderedPageBreak/>
        <w:t>Цель работы:</w:t>
      </w:r>
    </w:p>
    <w:p w14:paraId="50749D57" w14:textId="77777777" w:rsidR="00F55E40" w:rsidRDefault="00F55E40" w:rsidP="00EE27A4">
      <w:pPr>
        <w:pStyle w:val="a1"/>
        <w:ind w:firstLine="709"/>
        <w:rPr>
          <w:lang w:val="en-US"/>
        </w:rPr>
      </w:pPr>
      <w:r w:rsidRPr="00F55E40">
        <w:t>Целью настоящей работы является изучение управляющих инструкций JAVA.</w:t>
      </w:r>
    </w:p>
    <w:p w14:paraId="3B0070C6" w14:textId="7846D55F" w:rsidR="0020780A" w:rsidRDefault="0020780A" w:rsidP="00EE27A4">
      <w:pPr>
        <w:pStyle w:val="a1"/>
        <w:rPr>
          <w:b/>
          <w:bCs/>
        </w:rPr>
      </w:pPr>
      <w:r>
        <w:rPr>
          <w:b/>
          <w:bCs/>
        </w:rPr>
        <w:t>Ход работы:</w:t>
      </w:r>
    </w:p>
    <w:p w14:paraId="11F2E089" w14:textId="3EB6C3CA" w:rsidR="00F55E40" w:rsidRDefault="00F55E40" w:rsidP="00EE27A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3.</w:t>
      </w:r>
    </w:p>
    <w:p w14:paraId="0A9E8590" w14:textId="725B808D" w:rsidR="00F55E40" w:rsidRDefault="00F55E40" w:rsidP="00EE27A4">
      <w:pPr>
        <w:pStyle w:val="af0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5E40">
        <w:rPr>
          <w:rFonts w:ascii="Times New Roman" w:hAnsi="Times New Roman" w:cs="Times New Roman"/>
          <w:sz w:val="28"/>
          <w:szCs w:val="28"/>
        </w:rPr>
        <w:t>Даны произвольные числа а, b и c. Если нельзя построить треугольник с такими длинами сторон, то напечатать 0, иначе напечатать 3, 2 или I в зависимости от того, равносторонний это треугольник, равнобедренный или какой-либо иной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B3566F7" w14:textId="6B5064C4" w:rsidR="00F55E40" w:rsidRDefault="00F55E40" w:rsidP="00EE27A4">
      <w:pPr>
        <w:pStyle w:val="af0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5E40">
        <w:rPr>
          <w:rFonts w:ascii="Times New Roman" w:hAnsi="Times New Roman" w:cs="Times New Roman"/>
          <w:sz w:val="28"/>
          <w:szCs w:val="28"/>
        </w:rPr>
        <w:t>Вычислить c - наибольший делитель натуральных чисел а и b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A850369" w14:textId="43C1BCB4" w:rsidR="00F55E40" w:rsidRDefault="00F55E40" w:rsidP="00EE27A4">
      <w:pPr>
        <w:pStyle w:val="af0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5E40">
        <w:rPr>
          <w:rFonts w:ascii="Times New Roman" w:hAnsi="Times New Roman" w:cs="Times New Roman"/>
          <w:sz w:val="28"/>
          <w:szCs w:val="28"/>
        </w:rPr>
        <w:t xml:space="preserve">Вычислить у - первое из чисел </w:t>
      </w:r>
      <w:proofErr w:type="spellStart"/>
      <w:r w:rsidRPr="00F55E4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F55E40">
        <w:rPr>
          <w:rFonts w:ascii="Times New Roman" w:hAnsi="Times New Roman" w:cs="Times New Roman"/>
          <w:sz w:val="28"/>
          <w:szCs w:val="28"/>
        </w:rPr>
        <w:t xml:space="preserve"> х, </w:t>
      </w:r>
      <w:proofErr w:type="spellStart"/>
      <w:r w:rsidRPr="00F55E4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F55E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E4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F55E40">
        <w:rPr>
          <w:rFonts w:ascii="Times New Roman" w:hAnsi="Times New Roman" w:cs="Times New Roman"/>
          <w:sz w:val="28"/>
          <w:szCs w:val="28"/>
        </w:rPr>
        <w:t xml:space="preserve"> x, </w:t>
      </w:r>
      <w:proofErr w:type="spellStart"/>
      <w:r w:rsidRPr="00F55E4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F55E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E4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F55E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5E40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F55E40">
        <w:rPr>
          <w:rFonts w:ascii="Times New Roman" w:hAnsi="Times New Roman" w:cs="Times New Roman"/>
          <w:sz w:val="28"/>
          <w:szCs w:val="28"/>
        </w:rPr>
        <w:t xml:space="preserve"> x, ..., меньшее по модулю </w:t>
      </w:r>
      <w:proofErr w:type="gramStart"/>
      <w:r w:rsidRPr="00F55E40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proofErr w:type="gramEnd"/>
      <w:r>
        <w:rPr>
          <w:rFonts w:ascii="Times New Roman" w:hAnsi="Times New Roman" w:cs="Times New Roman"/>
          <w:sz w:val="28"/>
          <w:szCs w:val="28"/>
        </w:rPr>
        <w:t>;</w:t>
      </w:r>
    </w:p>
    <w:p w14:paraId="5EB14429" w14:textId="05A97E39" w:rsidR="00F55E40" w:rsidRPr="00F55E40" w:rsidRDefault="00F55E40" w:rsidP="00EE27A4">
      <w:pPr>
        <w:pStyle w:val="af0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5E40">
        <w:rPr>
          <w:rFonts w:ascii="Times New Roman" w:hAnsi="Times New Roman" w:cs="Times New Roman"/>
          <w:sz w:val="28"/>
          <w:szCs w:val="28"/>
        </w:rPr>
        <w:t>Числа Фибоначчи (</w:t>
      </w:r>
      <w:proofErr w:type="spellStart"/>
      <w:r w:rsidRPr="00F55E40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F55E40">
        <w:rPr>
          <w:rFonts w:ascii="Times New Roman" w:hAnsi="Times New Roman" w:cs="Times New Roman"/>
          <w:sz w:val="28"/>
          <w:szCs w:val="28"/>
        </w:rPr>
        <w:t xml:space="preserve">) определяются формулами </w:t>
      </w:r>
      <w:proofErr w:type="spellStart"/>
      <w:r w:rsidRPr="00F55E40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</w:t>
      </w:r>
      <w:proofErr w:type="spellEnd"/>
      <w:r w:rsidRPr="00F55E40">
        <w:rPr>
          <w:rFonts w:ascii="Times New Roman" w:hAnsi="Times New Roman" w:cs="Times New Roman"/>
          <w:sz w:val="28"/>
          <w:szCs w:val="28"/>
        </w:rPr>
        <w:t xml:space="preserve"> = f</w:t>
      </w:r>
      <w:r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F55E40">
        <w:rPr>
          <w:rFonts w:ascii="Times New Roman" w:hAnsi="Times New Roman" w:cs="Times New Roman"/>
          <w:sz w:val="28"/>
          <w:szCs w:val="28"/>
        </w:rPr>
        <w:t xml:space="preserve"> = 1; f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F55E40">
        <w:rPr>
          <w:rFonts w:ascii="Times New Roman" w:hAnsi="Times New Roman" w:cs="Times New Roman"/>
          <w:sz w:val="28"/>
          <w:szCs w:val="28"/>
        </w:rPr>
        <w:t xml:space="preserve"> = f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F55E40">
        <w:rPr>
          <w:rFonts w:ascii="Times New Roman" w:hAnsi="Times New Roman" w:cs="Times New Roman"/>
          <w:sz w:val="28"/>
          <w:szCs w:val="28"/>
          <w:vertAlign w:val="subscript"/>
        </w:rPr>
        <w:t>-1</w:t>
      </w:r>
      <w:r w:rsidRPr="00F55E40">
        <w:rPr>
          <w:rFonts w:ascii="Times New Roman" w:hAnsi="Times New Roman" w:cs="Times New Roman"/>
          <w:sz w:val="28"/>
          <w:szCs w:val="28"/>
        </w:rPr>
        <w:t xml:space="preserve"> + f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F55E40">
        <w:rPr>
          <w:rFonts w:ascii="Times New Roman" w:hAnsi="Times New Roman" w:cs="Times New Roman"/>
          <w:sz w:val="28"/>
          <w:szCs w:val="28"/>
          <w:vertAlign w:val="subscript"/>
        </w:rPr>
        <w:t>-2</w:t>
      </w:r>
      <w:r w:rsidRPr="00F55E40">
        <w:rPr>
          <w:rFonts w:ascii="Times New Roman" w:hAnsi="Times New Roman" w:cs="Times New Roman"/>
          <w:sz w:val="28"/>
          <w:szCs w:val="28"/>
        </w:rPr>
        <w:t xml:space="preserve"> при n= </w:t>
      </w:r>
      <w:proofErr w:type="gramStart"/>
      <w:r w:rsidRPr="00F55E40">
        <w:rPr>
          <w:rFonts w:ascii="Times New Roman" w:hAnsi="Times New Roman" w:cs="Times New Roman"/>
          <w:sz w:val="28"/>
          <w:szCs w:val="28"/>
        </w:rPr>
        <w:t>2,3,...</w:t>
      </w:r>
      <w:proofErr w:type="gramEnd"/>
      <w:r w:rsidRPr="00F55E40">
        <w:rPr>
          <w:rFonts w:ascii="Times New Roman" w:hAnsi="Times New Roman" w:cs="Times New Roman"/>
          <w:sz w:val="28"/>
          <w:szCs w:val="28"/>
        </w:rPr>
        <w:t>;</w:t>
      </w:r>
    </w:p>
    <w:p w14:paraId="7923D920" w14:textId="1D651392" w:rsidR="00F55E40" w:rsidRDefault="00F55E40" w:rsidP="00EE27A4">
      <w:pPr>
        <w:pStyle w:val="af0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5E40">
        <w:rPr>
          <w:rFonts w:ascii="Times New Roman" w:hAnsi="Times New Roman" w:cs="Times New Roman"/>
          <w:sz w:val="28"/>
          <w:szCs w:val="28"/>
        </w:rPr>
        <w:t>Напечатать все простые делители заданного натурального числа</w:t>
      </w:r>
    </w:p>
    <w:p w14:paraId="7D669671" w14:textId="77777777" w:rsidR="00EE27A4" w:rsidRPr="00EE27A4" w:rsidRDefault="00EE27A4" w:rsidP="00EE27A4">
      <w:pPr>
        <w:pStyle w:val="af0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1648D988" w14:textId="68987141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Средства разработки:</w:t>
      </w:r>
    </w:p>
    <w:p w14:paraId="49504B7D" w14:textId="1EB17867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- язык программирования: </w:t>
      </w:r>
      <w:r>
        <w:rPr>
          <w:rFonts w:ascii="Times New Roman" w:hAnsi="Times New Roman" w:cs="Times New Roman"/>
          <w:sz w:val="28"/>
          <w:szCs w:val="28"/>
          <w:lang w:val="en-US"/>
        </w:rPr>
        <w:t>Java;</w:t>
      </w:r>
    </w:p>
    <w:p w14:paraId="4DA046B7" w14:textId="7E556108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5E40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среда разработки</w:t>
      </w:r>
      <w:r w:rsidRPr="00F55E4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VSCode</w:t>
      </w:r>
      <w:proofErr w:type="spellEnd"/>
      <w:r w:rsidRPr="00F55E40">
        <w:rPr>
          <w:rFonts w:ascii="Times New Roman" w:hAnsi="Times New Roman" w:cs="Times New Roman"/>
          <w:sz w:val="28"/>
          <w:szCs w:val="28"/>
        </w:rPr>
        <w:t>;</w:t>
      </w:r>
    </w:p>
    <w:p w14:paraId="23663470" w14:textId="77777777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46753A" w14:textId="077548C1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алгоритмов решения задач выполнены в соответствии с ГОСТ 19.701–90.</w:t>
      </w:r>
    </w:p>
    <w:p w14:paraId="2BC37251" w14:textId="77777777" w:rsidR="00F55E40" w:rsidRDefault="00F55E40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8436F0" w14:textId="77777777" w:rsidR="00EE6E67" w:rsidRDefault="00EE6E67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741"/>
      </w:tblGrid>
      <w:tr w:rsidR="00EE6E67" w14:paraId="2CAAADD3" w14:textId="77777777" w:rsidTr="00EE6E67">
        <w:tc>
          <w:tcPr>
            <w:tcW w:w="9741" w:type="dxa"/>
            <w:shd w:val="clear" w:color="auto" w:fill="FFFFFF" w:themeFill="background1"/>
          </w:tcPr>
          <w:p w14:paraId="0FFF818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import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java.util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.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Random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Класс для генерации случайных чисел</w:t>
            </w:r>
          </w:p>
          <w:p w14:paraId="58180EA0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import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java.util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.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Scanner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 Класс для ввода данных с клавиатуры</w:t>
            </w:r>
          </w:p>
          <w:p w14:paraId="2DF5E50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4D5FC2F0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public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class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Laba1 {</w:t>
            </w:r>
          </w:p>
          <w:p w14:paraId="6DC64E0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BAC180A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Главный метод программы</w:t>
            </w:r>
          </w:p>
          <w:p w14:paraId="44232C2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public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main(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[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]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) {</w:t>
            </w:r>
            <w:proofErr w:type="gramEnd"/>
          </w:p>
          <w:p w14:paraId="146172A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scan =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new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Scanner(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System.in);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Создание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объекта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Scanner</w:t>
            </w:r>
          </w:p>
          <w:p w14:paraId="7978BAD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7A40D0A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"Выберите задание:"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Вывод меню</w:t>
            </w:r>
          </w:p>
          <w:p w14:paraId="5B95111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"1 - Тип треугольника"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00BEBFF6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"2 - НОД двух чисел"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30D6F0D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 xml:space="preserve">"3 - Последовательность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sin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40E27C51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"4 - Числа Фибоначчи"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4BC7F958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"5 - Простые делители числа"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51B572E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3905916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byte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choice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scan.nextByte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();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Считывание номера задания</w:t>
            </w:r>
          </w:p>
          <w:p w14:paraId="25A92BCA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6019D67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switch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choice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{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 Выбор выполняемого задания</w:t>
            </w:r>
          </w:p>
          <w:p w14:paraId="67005B06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case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:</w:t>
            </w:r>
          </w:p>
          <w:p w14:paraId="13B0D08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triangleTask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(scan);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Вызов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задания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1</w:t>
            </w:r>
          </w:p>
          <w:p w14:paraId="013C41E8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7FB90E9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case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2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:</w:t>
            </w:r>
          </w:p>
          <w:p w14:paraId="797272C0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gcdTask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(scan);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Вызов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задания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2</w:t>
            </w:r>
          </w:p>
          <w:p w14:paraId="36A933B3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14312EE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case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3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:</w:t>
            </w:r>
          </w:p>
          <w:p w14:paraId="3DE1E5D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sinTask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(scan);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Вызов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задания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3</w:t>
            </w:r>
          </w:p>
          <w:p w14:paraId="1E3BDF66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79F6018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case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4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:</w:t>
            </w:r>
          </w:p>
          <w:p w14:paraId="6DA6729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fibonacciTask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(scan);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Вызов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задания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4</w:t>
            </w:r>
          </w:p>
          <w:p w14:paraId="2586C1C8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3DC4CEA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case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5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:</w:t>
            </w:r>
          </w:p>
          <w:p w14:paraId="4239A57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primeDivisorsTask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(scan);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Вызов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задания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5</w:t>
            </w:r>
          </w:p>
          <w:p w14:paraId="388D2E7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break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</w:t>
            </w:r>
          </w:p>
          <w:p w14:paraId="1B3CE846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default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:</w:t>
            </w:r>
          </w:p>
          <w:p w14:paraId="0AA772C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"Неверный выбор"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Сообщение об ошибке</w:t>
            </w:r>
          </w:p>
          <w:p w14:paraId="54EA788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421FD7F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5AAE2781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scan.close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();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// Закрытие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Scanner</w:t>
            </w:r>
            <w:proofErr w:type="spellEnd"/>
          </w:p>
          <w:p w14:paraId="662E5FD8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1C1FD576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0C4CCA3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Определение типа треугольника</w:t>
            </w:r>
          </w:p>
          <w:p w14:paraId="78F74CB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triangleTask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scan) {</w:t>
            </w:r>
            <w:proofErr w:type="gramEnd"/>
          </w:p>
          <w:p w14:paraId="4247F2E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a, b, c;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Переменные для сторон треугольника</w:t>
            </w:r>
          </w:p>
          <w:p w14:paraId="5D3E9F0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4668775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</w:p>
          <w:p w14:paraId="30B7E2C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 xml:space="preserve">"Выбор решения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задачи:\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n"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+</w:t>
            </w:r>
          </w:p>
          <w:p w14:paraId="1982FA41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"1 - случайные стороны\n"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+</w:t>
            </w:r>
          </w:p>
          <w:p w14:paraId="50C757E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"2 - произвольные стороны"</w:t>
            </w:r>
          </w:p>
          <w:p w14:paraId="0A84B71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);</w:t>
            </w:r>
          </w:p>
          <w:p w14:paraId="2070328A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0B4F9B6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byte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choice1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scan.nextByte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();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Считывание способа задания сторон</w:t>
            </w:r>
          </w:p>
          <w:p w14:paraId="080A360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0AC89D4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switch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(choice1) {</w:t>
            </w:r>
          </w:p>
          <w:p w14:paraId="4D46F06E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case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:</w:t>
            </w:r>
          </w:p>
          <w:p w14:paraId="35828FE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Random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random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Random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Создание генератора случайных чисел</w:t>
            </w:r>
          </w:p>
          <w:p w14:paraId="6CD7E9A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a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random.nextInt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201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 -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100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Генерация стороны a</w:t>
            </w:r>
          </w:p>
          <w:p w14:paraId="322CCB1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b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random.nextInt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201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 -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100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Генерация стороны b</w:t>
            </w:r>
          </w:p>
          <w:p w14:paraId="7B774BF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c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random.nextInt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201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 -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100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Генерация стороны c</w:t>
            </w:r>
          </w:p>
          <w:p w14:paraId="2AAA98E1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DB7A84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"a =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+ a);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стороны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a</w:t>
            </w:r>
          </w:p>
          <w:p w14:paraId="39C0BDD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"b =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+ b);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стороны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b</w:t>
            </w:r>
          </w:p>
          <w:p w14:paraId="32406EC6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"c =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+ c);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стороны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c</w:t>
            </w:r>
          </w:p>
          <w:p w14:paraId="6CE6713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5F91B87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745ED90A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case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2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:</w:t>
            </w:r>
          </w:p>
          <w:p w14:paraId="75B941BA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a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readPositiveNumber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scan,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Введите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сторону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a: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стороны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a</w:t>
            </w:r>
          </w:p>
          <w:p w14:paraId="5F1B686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b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readPositiveNumber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scan,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Введите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сторону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b: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стороны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b</w:t>
            </w:r>
          </w:p>
          <w:p w14:paraId="3980ACD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                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c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readPositiveNumber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scan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,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"Введите сторону c: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Ввод стороны c</w:t>
            </w:r>
          </w:p>
          <w:p w14:paraId="18740FF3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break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</w:t>
            </w:r>
          </w:p>
          <w:p w14:paraId="37948E3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5920522E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default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:</w:t>
            </w:r>
          </w:p>
          <w:p w14:paraId="47FDA120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"Неверный выбор"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Обработка ошибки</w:t>
            </w:r>
          </w:p>
          <w:p w14:paraId="681B307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</w:t>
            </w:r>
          </w:p>
          <w:p w14:paraId="761F88B7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32CCD0D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767575D7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isTriangle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a, b, c);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существования и типа треугольника</w:t>
            </w:r>
          </w:p>
          <w:p w14:paraId="1336A4D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325F20D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067B327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возможности построения треугольника</w:t>
            </w:r>
          </w:p>
          <w:p w14:paraId="3F4CDE9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private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static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void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isTriangle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a,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b,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c) {</w:t>
            </w:r>
          </w:p>
          <w:p w14:paraId="030355DE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(a &lt;=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0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|| b &lt;=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0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|| c &lt;=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0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||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положительности сторон</w:t>
            </w:r>
          </w:p>
          <w:p w14:paraId="3201DC6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a + b &lt;= c || a + c &lt;= b ||  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неравенств треугольника</w:t>
            </w:r>
          </w:p>
          <w:p w14:paraId="0C71EC9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b + c &lt;= a) {</w:t>
            </w:r>
          </w:p>
          <w:p w14:paraId="098EF13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"0 - треугольник невозможен"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4BC7BA7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}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(a == b &amp;&amp; b == c)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{  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 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равенства всех сторон</w:t>
            </w:r>
          </w:p>
          <w:p w14:paraId="4848727E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"3 - равносторонний"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1E5D25C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}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(a == b || a == c || b == c) {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равенства двух сторон</w:t>
            </w:r>
          </w:p>
          <w:p w14:paraId="767E897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"2 - равнобедренный"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6F6BD1E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}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else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{</w:t>
            </w:r>
          </w:p>
          <w:p w14:paraId="16614026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"1 - разносторонний"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Все стороны разные</w:t>
            </w:r>
          </w:p>
          <w:p w14:paraId="2BE6BD8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4E02E2E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5FC87EFA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29BC37B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Нахождение наибольшего общего делителя</w:t>
            </w:r>
          </w:p>
          <w:p w14:paraId="34B1CA0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private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static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void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gcdTask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Scanner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scan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 {</w:t>
            </w:r>
          </w:p>
          <w:p w14:paraId="23A0865A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a, b;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Переменные для чисел</w:t>
            </w:r>
          </w:p>
          <w:p w14:paraId="604EDE5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4CB3CF66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</w:p>
          <w:p w14:paraId="29284D3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 xml:space="preserve">"Выбор решения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задачи:\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n"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+</w:t>
            </w:r>
          </w:p>
          <w:p w14:paraId="0A2692DE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 xml:space="preserve">"1 -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рандомные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 xml:space="preserve"> числа\n"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+</w:t>
            </w:r>
          </w:p>
          <w:p w14:paraId="04DD135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"2 - произвольные числа"</w:t>
            </w:r>
          </w:p>
          <w:p w14:paraId="303C798E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);</w:t>
            </w:r>
          </w:p>
          <w:p w14:paraId="1B0FFAD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4F1754D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byte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choice2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scan.nextByte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();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Считывание выбора пользователя</w:t>
            </w:r>
          </w:p>
          <w:p w14:paraId="4D1F69B1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4926891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switch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(choice2) {</w:t>
            </w:r>
          </w:p>
          <w:p w14:paraId="6666E0E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case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:</w:t>
            </w:r>
          </w:p>
          <w:p w14:paraId="13CE965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Random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random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new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Random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Создание генератора случайных чисел</w:t>
            </w:r>
          </w:p>
          <w:p w14:paraId="776A900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a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random.nextInt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Генерация числа a</w:t>
            </w:r>
          </w:p>
          <w:p w14:paraId="4E2513A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b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random.nextInt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Генерация числа b</w:t>
            </w:r>
          </w:p>
          <w:p w14:paraId="7F6F815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73C310F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(a &lt;=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0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|| b &lt;=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0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{  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на натуральность</w:t>
            </w:r>
          </w:p>
          <w:p w14:paraId="1D6E0270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"Ошибка: одно из чисел не натуральное"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2060332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   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return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2597C01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               }</w:t>
            </w:r>
          </w:p>
          <w:p w14:paraId="49B18A3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B10924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"a =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+ a);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числа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a</w:t>
            </w:r>
          </w:p>
          <w:p w14:paraId="05C9C63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"b =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+ b);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числа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b</w:t>
            </w:r>
          </w:p>
          <w:p w14:paraId="28C67DA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break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61CE6C2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7188FE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case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val="en-US" w:eastAsia="ru-RU"/>
              </w:rPr>
              <w:t>2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:</w:t>
            </w:r>
          </w:p>
          <w:p w14:paraId="14565CEE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a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readPositiveNumber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scan,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Введите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a: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числа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a</w:t>
            </w:r>
          </w:p>
          <w:p w14:paraId="5037C42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b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readPositiveNumber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scan,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Введите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b: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числа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b</w:t>
            </w:r>
          </w:p>
          <w:p w14:paraId="066D77D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lastRenderedPageBreak/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break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</w:t>
            </w:r>
          </w:p>
          <w:p w14:paraId="309A70B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2FE38DA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default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:</w:t>
            </w:r>
          </w:p>
          <w:p w14:paraId="47BEF43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"Неверный выбор"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Сообщение об ошибке</w:t>
            </w:r>
          </w:p>
          <w:p w14:paraId="03AC0866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</w:t>
            </w:r>
          </w:p>
          <w:p w14:paraId="79CAF4C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7A1DCB03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4022601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c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gcd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a, b);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Вызов алгоритма Евклида</w:t>
            </w:r>
          </w:p>
          <w:p w14:paraId="4178CE3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"НОД =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+ c);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Вывод результата</w:t>
            </w:r>
          </w:p>
          <w:p w14:paraId="528B7290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4AB6D7B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37DE29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Алгоритм Евклида для нахождения НОД</w:t>
            </w:r>
          </w:p>
          <w:p w14:paraId="6F6B9326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private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static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gcd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spellStart"/>
            <w:proofErr w:type="gramEnd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a,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b) {</w:t>
            </w:r>
          </w:p>
          <w:p w14:paraId="0CF90B26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while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b !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=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0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{  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Пока второе число не равно нулю</w:t>
            </w:r>
          </w:p>
          <w:p w14:paraId="492D6B7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r = a %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b;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Остаток от деления</w:t>
            </w:r>
          </w:p>
          <w:p w14:paraId="6E80E36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a =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b;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Присваивание нового значения a</w:t>
            </w:r>
          </w:p>
          <w:p w14:paraId="61A126E8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b =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r;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Присваивание нового значения b</w:t>
            </w:r>
          </w:p>
          <w:p w14:paraId="7E5E848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0B0FC8C7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a;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Возврат НОД</w:t>
            </w:r>
          </w:p>
          <w:p w14:paraId="77962C91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5738B24E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351D4F73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// Вычисление последовательности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sin</w:t>
            </w:r>
            <w:proofErr w:type="spellEnd"/>
          </w:p>
          <w:p w14:paraId="407DC4F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sinTask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scan) {</w:t>
            </w:r>
          </w:p>
          <w:p w14:paraId="33F94D6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x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readDouble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scan,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Введите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x: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аргумента</w:t>
            </w:r>
          </w:p>
          <w:p w14:paraId="7E1B7248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y =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Math.sin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(x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Вычисление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sin(x)</w:t>
            </w:r>
          </w:p>
          <w:p w14:paraId="7DFC3CB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50B370A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while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Math.abs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(y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 &gt;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=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1e-4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{  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      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условия остановки</w:t>
            </w:r>
          </w:p>
          <w:p w14:paraId="0EF6C8D0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y =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Math.sin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(y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   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 xml:space="preserve">// Повторное применение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sin</w:t>
            </w:r>
            <w:proofErr w:type="spellEnd"/>
          </w:p>
          <w:p w14:paraId="2C8281D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25BD053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5F7E6B4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"y =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+ y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Вывод результата</w:t>
            </w:r>
          </w:p>
          <w:p w14:paraId="0FE610C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081F8768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C9A48B8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вещественного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числа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проверкой</w:t>
            </w:r>
          </w:p>
          <w:p w14:paraId="05E48D9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double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readDouble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scanner,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message) {</w:t>
            </w:r>
            <w:proofErr w:type="gramEnd"/>
          </w:p>
          <w:p w14:paraId="2C17BB8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true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) {</w:t>
            </w:r>
          </w:p>
          <w:p w14:paraId="258231AA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System.out.print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(message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    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сообщения</w:t>
            </w:r>
          </w:p>
          <w:p w14:paraId="0EB817C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7742E8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if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(!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scanner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hasNextDouble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))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{  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Проверка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корректности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ввода</w:t>
            </w:r>
          </w:p>
          <w:p w14:paraId="4F294AE7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"Ошибка: требуется вещественное число."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7E2B6EA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scanner.next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Очистка некорректного ввода</w:t>
            </w:r>
          </w:p>
          <w:p w14:paraId="63413511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continue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</w:t>
            </w:r>
          </w:p>
          <w:p w14:paraId="579DA7C3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}</w:t>
            </w:r>
          </w:p>
          <w:p w14:paraId="5639D4D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03A6C5E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scanner.nextDouble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Возврат введенного числа</w:t>
            </w:r>
          </w:p>
          <w:p w14:paraId="3003C0B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1B04AEA8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1DAD20C6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15CF192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Поиск первого числа Фибоначчи, превышающего m</w:t>
            </w:r>
          </w:p>
          <w:p w14:paraId="4505DDF7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fibonacciTask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scan) {</w:t>
            </w:r>
            <w:proofErr w:type="gramEnd"/>
          </w:p>
          <w:p w14:paraId="0D2127E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m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readPositiveNumber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scan,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Введите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m: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числа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m</w:t>
            </w:r>
          </w:p>
          <w:p w14:paraId="4C053E6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037118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f0 =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Первое число Фибоначчи</w:t>
            </w:r>
          </w:p>
          <w:p w14:paraId="5BA8B01A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f1 =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Второе число Фибоначчи</w:t>
            </w:r>
          </w:p>
          <w:p w14:paraId="7178AE8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f =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1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 Текущее число Фибоначчи</w:t>
            </w:r>
          </w:p>
          <w:p w14:paraId="3DCCA4D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EDDD673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while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(f &lt;= m)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{  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Поиск числа, превышающего m</w:t>
            </w:r>
          </w:p>
          <w:p w14:paraId="4F78F901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f = f0 + f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1;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Вычисление следующего числа</w:t>
            </w:r>
          </w:p>
          <w:p w14:paraId="6EF585A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lastRenderedPageBreak/>
              <w:t>            f0 = f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1;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Сдвиг значений</w:t>
            </w:r>
          </w:p>
          <w:p w14:paraId="5C16811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f1 = f;</w:t>
            </w:r>
          </w:p>
          <w:p w14:paraId="6663F6C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23FFD1F8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2826D31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"Первое число Фибоначчи: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+ f);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Вывод результата</w:t>
            </w:r>
          </w:p>
          <w:p w14:paraId="747DC5F7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18208B0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382F7A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простых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делителей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числа</w:t>
            </w:r>
          </w:p>
          <w:p w14:paraId="426335D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void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primeDivisorsTask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scan) {</w:t>
            </w:r>
            <w:proofErr w:type="gramEnd"/>
          </w:p>
          <w:p w14:paraId="7314EB6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n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readPositiveNumber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scan,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"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Введите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натуральное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число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ru-RU"/>
              </w:rPr>
              <w:t>: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числа</w:t>
            </w:r>
          </w:p>
          <w:p w14:paraId="04975251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C3DB1F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"Простые делители: 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Заголовок вывода</w:t>
            </w:r>
          </w:p>
          <w:p w14:paraId="25E1F21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6811BC50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for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i =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2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; i &lt;= n; i++)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{  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  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Перебор возможных делителей</w:t>
            </w:r>
          </w:p>
          <w:p w14:paraId="0B72465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while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(n % i ==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0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{  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        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делимости</w:t>
            </w:r>
          </w:p>
          <w:p w14:paraId="3A016C6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(i + 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 "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Вывод делителя</w:t>
            </w:r>
          </w:p>
          <w:p w14:paraId="63A92587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n /=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i;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     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Деление числа на делитель</w:t>
            </w:r>
          </w:p>
          <w:p w14:paraId="6B11920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}</w:t>
            </w:r>
          </w:p>
          <w:p w14:paraId="1C1BABD3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6C9B879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25AE29D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Переход на новую строку</w:t>
            </w:r>
          </w:p>
          <w:p w14:paraId="2588D42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}</w:t>
            </w:r>
          </w:p>
          <w:p w14:paraId="0D3EF5D2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4369281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положительного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целого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числа</w:t>
            </w:r>
          </w:p>
          <w:p w14:paraId="3434F4E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private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static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readPositiveNumber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Scanner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scanner,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String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message) {</w:t>
            </w:r>
            <w:proofErr w:type="gramEnd"/>
          </w:p>
          <w:p w14:paraId="6EA3C18A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while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(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true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) {</w:t>
            </w:r>
          </w:p>
          <w:p w14:paraId="1B44CED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System.out.print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(message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Вывод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сообщения</w:t>
            </w:r>
          </w:p>
          <w:p w14:paraId="39C08DF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2B13E200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if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(!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scanner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.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hasNextInt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))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{  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  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Проверка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типа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ввода</w:t>
            </w:r>
          </w:p>
          <w:p w14:paraId="34D1F198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"Ошибка: требуется целое число."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752E14A7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scanner.next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        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Очистка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ввода</w:t>
            </w:r>
          </w:p>
          <w:p w14:paraId="03DB52F7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   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continue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;</w:t>
            </w:r>
            <w:proofErr w:type="gramEnd"/>
          </w:p>
          <w:p w14:paraId="100A90CB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            }</w:t>
            </w:r>
          </w:p>
          <w:p w14:paraId="00618508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383929BF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val="en-US" w:eastAsia="ru-RU"/>
              </w:rPr>
              <w:t>int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 value =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scanner.nextInt</w:t>
            </w:r>
            <w:proofErr w:type="spellEnd"/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>(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);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//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Считывание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val="en-US" w:eastAsia="ru-RU"/>
              </w:rPr>
              <w:t xml:space="preserve"> 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числа</w:t>
            </w:r>
          </w:p>
          <w:p w14:paraId="040353D1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</w:p>
          <w:p w14:paraId="0EB3291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if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&lt;= </w:t>
            </w:r>
            <w:r w:rsidRPr="00EE6E67">
              <w:rPr>
                <w:rFonts w:ascii="Courier New" w:eastAsia="Times New Roman" w:hAnsi="Courier New" w:cs="Courier New"/>
                <w:color w:val="098658"/>
                <w:sz w:val="20"/>
                <w:szCs w:val="20"/>
                <w:lang w:eastAsia="ru-RU"/>
              </w:rPr>
              <w:t>0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) </w:t>
            </w:r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{  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           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Проверка на положительность</w:t>
            </w:r>
          </w:p>
          <w:p w14:paraId="0A3CC2C9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System.out.println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(</w:t>
            </w:r>
            <w:r w:rsidRPr="00EE6E67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ru-RU"/>
              </w:rPr>
              <w:t>"Ошибка: число должно быть положительным."</w:t>
            </w: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);</w:t>
            </w:r>
          </w:p>
          <w:p w14:paraId="5809418E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continue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;</w:t>
            </w:r>
          </w:p>
          <w:p w14:paraId="7624C8B0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}</w:t>
            </w:r>
          </w:p>
          <w:p w14:paraId="7C33FB8C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</w:p>
          <w:p w14:paraId="7146348D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            </w:t>
            </w:r>
            <w:proofErr w:type="spellStart"/>
            <w:r w:rsidRPr="00EE6E67">
              <w:rPr>
                <w:rFonts w:ascii="Courier New" w:eastAsia="Times New Roman" w:hAnsi="Courier New" w:cs="Courier New"/>
                <w:color w:val="0000FF"/>
                <w:sz w:val="20"/>
                <w:szCs w:val="20"/>
                <w:lang w:eastAsia="ru-RU"/>
              </w:rPr>
              <w:t>return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proofErr w:type="gramStart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value</w:t>
            </w:r>
            <w:proofErr w:type="spell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 xml:space="preserve">;   </w:t>
            </w:r>
            <w:proofErr w:type="gramEnd"/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             </w:t>
            </w:r>
            <w:r w:rsidRPr="00EE6E67">
              <w:rPr>
                <w:rFonts w:ascii="Courier New" w:eastAsia="Times New Roman" w:hAnsi="Courier New" w:cs="Courier New"/>
                <w:color w:val="008000"/>
                <w:sz w:val="20"/>
                <w:szCs w:val="20"/>
                <w:lang w:eastAsia="ru-RU"/>
              </w:rPr>
              <w:t>// Возврат корректного значения</w:t>
            </w:r>
          </w:p>
          <w:p w14:paraId="2D5AE775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    }</w:t>
            </w:r>
          </w:p>
          <w:p w14:paraId="136E2C14" w14:textId="77777777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    }</w:t>
            </w:r>
          </w:p>
          <w:p w14:paraId="23847C8B" w14:textId="38B01A63" w:rsidR="00EE6E67" w:rsidRPr="00EE6E67" w:rsidRDefault="00EE6E67" w:rsidP="00EE6E67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ru-RU"/>
              </w:rPr>
            </w:pPr>
            <w:r w:rsidRPr="00EE6E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</w:tbl>
    <w:p w14:paraId="595E06AA" w14:textId="5BB93071" w:rsidR="00F55E40" w:rsidRDefault="00EE6E67" w:rsidP="00F55E40">
      <w:pPr>
        <w:pStyle w:val="af0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777C0BCB" w14:textId="492DC82A" w:rsidR="00EE27A4" w:rsidRDefault="00EE27A4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компиляцию и выполняем задание 1 со случайными значениями от -99 до 99 (рисунок 1) и с произвольными значениями, вводимые пользователем с клавиатуры (рисунок 2).</w:t>
      </w:r>
    </w:p>
    <w:p w14:paraId="499AB1A6" w14:textId="6177B2B5" w:rsidR="00EE27A4" w:rsidRDefault="00EE27A4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E27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0FA94A" wp14:editId="1BDE4610">
            <wp:extent cx="1886213" cy="2410161"/>
            <wp:effectExtent l="0" t="0" r="0" b="9525"/>
            <wp:docPr id="719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095D" w14:textId="1BFF4B95" w:rsidR="00EE27A4" w:rsidRDefault="00EE27A4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выполнения задания 1 со случайными значениями.</w:t>
      </w:r>
    </w:p>
    <w:p w14:paraId="40E0D7FB" w14:textId="5B05C576" w:rsidR="00EE27A4" w:rsidRDefault="00EE27A4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E27A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7521A7" wp14:editId="04F33567">
            <wp:extent cx="1886213" cy="2410161"/>
            <wp:effectExtent l="0" t="0" r="0" b="9525"/>
            <wp:docPr id="1164496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96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E0CC" w14:textId="39C7473E" w:rsidR="00EE27A4" w:rsidRDefault="00EE27A4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1 с</w:t>
      </w:r>
      <w:r>
        <w:rPr>
          <w:rFonts w:ascii="Times New Roman" w:hAnsi="Times New Roman" w:cs="Times New Roman"/>
          <w:sz w:val="28"/>
          <w:szCs w:val="28"/>
        </w:rPr>
        <w:t xml:space="preserve"> произвольными</w:t>
      </w:r>
      <w:r>
        <w:rPr>
          <w:rFonts w:ascii="Times New Roman" w:hAnsi="Times New Roman" w:cs="Times New Roman"/>
          <w:sz w:val="28"/>
          <w:szCs w:val="28"/>
        </w:rPr>
        <w:t xml:space="preserve"> значениями.</w:t>
      </w:r>
    </w:p>
    <w:p w14:paraId="3474AE2D" w14:textId="6B1B304E" w:rsidR="00EE27A4" w:rsidRDefault="00EE27A4" w:rsidP="00EE27A4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компиляцию и выполняем задание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со случайными значениями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и с произвольными значениями, вводимые пользователем с клавиатуры (рисунок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3F13597" w14:textId="2F5AA668" w:rsidR="00EE27A4" w:rsidRDefault="00EE27A4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E27A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AEAC03" wp14:editId="7F6AB3BB">
            <wp:extent cx="2048642" cy="2505075"/>
            <wp:effectExtent l="0" t="0" r="8890" b="0"/>
            <wp:docPr id="145723173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3173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1571" cy="250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3FF5" w14:textId="3B7D290E" w:rsidR="00EE27A4" w:rsidRDefault="00EE27A4" w:rsidP="00EE27A4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</w:t>
      </w: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задания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со случайными значениями.</w:t>
      </w:r>
    </w:p>
    <w:p w14:paraId="2F4EAC41" w14:textId="3D70C253" w:rsidR="00EE27A4" w:rsidRDefault="00EC548B" w:rsidP="00EC548B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C54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0449ED" wp14:editId="445C2E9D">
            <wp:extent cx="2810267" cy="2591162"/>
            <wp:effectExtent l="0" t="0" r="0" b="0"/>
            <wp:docPr id="110905215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5215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1531" w14:textId="7150AB4C" w:rsidR="00EC548B" w:rsidRDefault="00EC548B" w:rsidP="00EC548B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 произвольными значениями.</w:t>
      </w:r>
    </w:p>
    <w:p w14:paraId="035554BB" w14:textId="426DBEF3" w:rsidR="00EC548B" w:rsidRPr="00EC548B" w:rsidRDefault="00EC548B" w:rsidP="00EC548B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компиляцию и выполняем задание 2 с произвольными значениями, вводимые пользователем с клавиатуры (рисунок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E19E32B" w14:textId="29016D44" w:rsidR="00EE27A4" w:rsidRDefault="00EC548B" w:rsidP="00EC548B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C54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C98280" wp14:editId="7C4C2A3A">
            <wp:extent cx="1905266" cy="1448002"/>
            <wp:effectExtent l="0" t="0" r="0" b="0"/>
            <wp:docPr id="10634288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88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5C69" w14:textId="4B4DB86A" w:rsidR="00EC548B" w:rsidRDefault="00EC548B" w:rsidP="00EC548B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241195A1" w14:textId="5BBCD910" w:rsidR="00EC548B" w:rsidRPr="00EC548B" w:rsidRDefault="00EC548B" w:rsidP="00EC548B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компиляцию и выполняем задание 2 с произвольными значениями, вводимые пользователем с клавиатуры (рисунок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8C4B1FF" w14:textId="5F464DAD" w:rsidR="00EC548B" w:rsidRDefault="00EC548B" w:rsidP="00EC548B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C54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1EC1B6" wp14:editId="563B291C">
            <wp:extent cx="1914792" cy="1438476"/>
            <wp:effectExtent l="0" t="0" r="0" b="9525"/>
            <wp:docPr id="27971786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1786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E027" w14:textId="4EC2A6AD" w:rsidR="00EC548B" w:rsidRDefault="00EC548B" w:rsidP="00EC548B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B0FB24" w14:textId="49D6D87B" w:rsidR="00EC548B" w:rsidRPr="00EC548B" w:rsidRDefault="00EC548B" w:rsidP="00EC548B">
      <w:pPr>
        <w:pStyle w:val="af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Запускаем компиляцию и выполняем задание 2 с произвольными значениями, вводимые пользователем с клавиатуры (рисунок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0855458" w14:textId="6F8346D0" w:rsidR="00EC548B" w:rsidRDefault="00EC548B" w:rsidP="00EC548B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C54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407CB2" wp14:editId="0E995E10">
            <wp:extent cx="2019582" cy="1448002"/>
            <wp:effectExtent l="0" t="0" r="0" b="0"/>
            <wp:docPr id="208668505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8505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1CFD" w14:textId="1BAEC01C" w:rsidR="00EC548B" w:rsidRDefault="00EC548B" w:rsidP="00EC548B">
      <w:pPr>
        <w:pStyle w:val="af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задания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15754F" w14:textId="5637E24D" w:rsidR="00210816" w:rsidRPr="002E3D4E" w:rsidRDefault="009D3ED0" w:rsidP="0011573C">
      <w:pPr>
        <w:pStyle w:val="a1"/>
        <w:rPr>
          <w:rStyle w:val="20"/>
        </w:rPr>
      </w:pPr>
      <w:r>
        <w:rPr>
          <w:rStyle w:val="20"/>
        </w:rPr>
        <w:t>Заключение</w:t>
      </w:r>
      <w:r w:rsidRPr="002E3D4E">
        <w:rPr>
          <w:rStyle w:val="20"/>
        </w:rPr>
        <w:t>:</w:t>
      </w:r>
    </w:p>
    <w:p w14:paraId="38F1908B" w14:textId="1B459BE2" w:rsidR="009D3ED0" w:rsidRDefault="009D3ED0" w:rsidP="007F5621">
      <w:pPr>
        <w:pStyle w:val="a1"/>
        <w:ind w:firstLine="709"/>
      </w:pPr>
      <w:r>
        <w:rPr>
          <w:rStyle w:val="20"/>
          <w:b w:val="0"/>
          <w:bCs w:val="0"/>
        </w:rPr>
        <w:t xml:space="preserve">В ходе лабораторной работы были </w:t>
      </w:r>
      <w:r>
        <w:t>приобретены практические навыки по работе с</w:t>
      </w:r>
      <w:r w:rsidR="00283782">
        <w:t xml:space="preserve"> </w:t>
      </w:r>
      <w:r w:rsidR="00EC548B" w:rsidRPr="00EC548B">
        <w:t>управляющ</w:t>
      </w:r>
      <w:r w:rsidR="00EC548B">
        <w:t>ими</w:t>
      </w:r>
      <w:r w:rsidR="00EC548B" w:rsidRPr="00EC548B">
        <w:t xml:space="preserve"> инструкци</w:t>
      </w:r>
      <w:r w:rsidR="00EC548B">
        <w:t>ями</w:t>
      </w:r>
      <w:r w:rsidR="00EC548B" w:rsidRPr="00EC548B">
        <w:t xml:space="preserve"> JAVA</w:t>
      </w:r>
      <w:r w:rsidR="008D1B72" w:rsidRPr="008D1B72">
        <w:t>.</w:t>
      </w:r>
    </w:p>
    <w:p w14:paraId="62D99462" w14:textId="77408479" w:rsidR="007F5621" w:rsidRPr="007F5621" w:rsidRDefault="007F5621" w:rsidP="007F5621">
      <w:pPr>
        <w:pStyle w:val="a1"/>
        <w:ind w:firstLine="709"/>
      </w:pPr>
    </w:p>
    <w:sectPr w:rsidR="007F5621" w:rsidRPr="007F5621" w:rsidSect="001010BA">
      <w:footerReference w:type="default" r:id="rId15"/>
      <w:pgSz w:w="11906" w:h="16838"/>
      <w:pgMar w:top="851" w:right="737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EC753" w14:textId="77777777" w:rsidR="002C3876" w:rsidRDefault="002C3876">
      <w:r>
        <w:separator/>
      </w:r>
    </w:p>
  </w:endnote>
  <w:endnote w:type="continuationSeparator" w:id="0">
    <w:p w14:paraId="3A335B49" w14:textId="77777777" w:rsidR="002C3876" w:rsidRDefault="002C3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7098310"/>
      <w:docPartObj>
        <w:docPartGallery w:val="Page Numbers (Bottom of Page)"/>
        <w:docPartUnique/>
      </w:docPartObj>
    </w:sdtPr>
    <w:sdtContent>
      <w:p w14:paraId="1193C7B5" w14:textId="77777777" w:rsidR="001010BA" w:rsidRDefault="001010B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D53AD7" w14:textId="77777777" w:rsidR="001010BA" w:rsidRDefault="001010B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D7CC" w14:textId="77777777" w:rsidR="002C3876" w:rsidRDefault="002C3876">
      <w:r>
        <w:separator/>
      </w:r>
    </w:p>
  </w:footnote>
  <w:footnote w:type="continuationSeparator" w:id="0">
    <w:p w14:paraId="5D821DBC" w14:textId="77777777" w:rsidR="002C3876" w:rsidRDefault="002C38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DF0"/>
    <w:multiLevelType w:val="hybridMultilevel"/>
    <w:tmpl w:val="573629A4"/>
    <w:lvl w:ilvl="0" w:tplc="D47C1B32">
      <w:start w:val="1"/>
      <w:numFmt w:val="decimal"/>
      <w:pStyle w:val="a"/>
      <w:lvlText w:val="%1."/>
      <w:lvlJc w:val="left"/>
      <w:pPr>
        <w:tabs>
          <w:tab w:val="num" w:pos="1814"/>
        </w:tabs>
        <w:ind w:left="1814" w:hanging="45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20"/>
        </w:tabs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" w15:restartNumberingAfterBreak="0">
    <w:nsid w:val="0E2D136E"/>
    <w:multiLevelType w:val="hybridMultilevel"/>
    <w:tmpl w:val="4FDAC5D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205F2374"/>
    <w:multiLevelType w:val="hybridMultilevel"/>
    <w:tmpl w:val="8C8201B0"/>
    <w:lvl w:ilvl="0" w:tplc="041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" w15:restartNumberingAfterBreak="0">
    <w:nsid w:val="21BE257F"/>
    <w:multiLevelType w:val="hybridMultilevel"/>
    <w:tmpl w:val="D50CD61C"/>
    <w:lvl w:ilvl="0" w:tplc="D9D2CD2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4493158"/>
    <w:multiLevelType w:val="hybridMultilevel"/>
    <w:tmpl w:val="6A1C1C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81975C1"/>
    <w:multiLevelType w:val="hybridMultilevel"/>
    <w:tmpl w:val="D672508A"/>
    <w:lvl w:ilvl="0" w:tplc="DD7A308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BFA43C1"/>
    <w:multiLevelType w:val="hybridMultilevel"/>
    <w:tmpl w:val="40766C5C"/>
    <w:lvl w:ilvl="0" w:tplc="DB12F2DA">
      <w:numFmt w:val="bullet"/>
      <w:lvlText w:val="-"/>
      <w:lvlJc w:val="left"/>
      <w:pPr>
        <w:ind w:left="100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" w15:restartNumberingAfterBreak="0">
    <w:nsid w:val="2ED14BEE"/>
    <w:multiLevelType w:val="multilevel"/>
    <w:tmpl w:val="91340EB0"/>
    <w:lvl w:ilvl="0">
      <w:start w:val="1"/>
      <w:numFmt w:val="decimal"/>
      <w:pStyle w:val="1"/>
      <w:lvlText w:val="%1"/>
      <w:lvlJc w:val="left"/>
      <w:pPr>
        <w:tabs>
          <w:tab w:val="num" w:pos="1283"/>
        </w:tabs>
        <w:ind w:left="1283" w:hanging="432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71" w:hanging="72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171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8" w15:restartNumberingAfterBreak="0">
    <w:nsid w:val="3DEA7E1A"/>
    <w:multiLevelType w:val="hybridMultilevel"/>
    <w:tmpl w:val="7BD4ED12"/>
    <w:lvl w:ilvl="0" w:tplc="B2EEC7E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55531551"/>
    <w:multiLevelType w:val="hybridMultilevel"/>
    <w:tmpl w:val="21EA4FAE"/>
    <w:lvl w:ilvl="0" w:tplc="0C267B00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5956BA3"/>
    <w:multiLevelType w:val="hybridMultilevel"/>
    <w:tmpl w:val="3DC07392"/>
    <w:lvl w:ilvl="0" w:tplc="57780D7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F3135AF"/>
    <w:multiLevelType w:val="hybridMultilevel"/>
    <w:tmpl w:val="D50CD61C"/>
    <w:lvl w:ilvl="0" w:tplc="D9D2CD2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6F5846FA"/>
    <w:multiLevelType w:val="hybridMultilevel"/>
    <w:tmpl w:val="5748BB42"/>
    <w:lvl w:ilvl="0" w:tplc="18B8BD6C">
      <w:numFmt w:val="bullet"/>
      <w:lvlText w:val="-"/>
      <w:lvlJc w:val="left"/>
      <w:pPr>
        <w:ind w:left="100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686445047">
    <w:abstractNumId w:val="0"/>
  </w:num>
  <w:num w:numId="2" w16cid:durableId="1733963019">
    <w:abstractNumId w:val="7"/>
  </w:num>
  <w:num w:numId="3" w16cid:durableId="1245992245">
    <w:abstractNumId w:val="2"/>
  </w:num>
  <w:num w:numId="4" w16cid:durableId="1311014413">
    <w:abstractNumId w:val="9"/>
  </w:num>
  <w:num w:numId="5" w16cid:durableId="1856311905">
    <w:abstractNumId w:val="12"/>
  </w:num>
  <w:num w:numId="6" w16cid:durableId="1053195896">
    <w:abstractNumId w:val="6"/>
  </w:num>
  <w:num w:numId="7" w16cid:durableId="1064178594">
    <w:abstractNumId w:val="1"/>
  </w:num>
  <w:num w:numId="8" w16cid:durableId="554200144">
    <w:abstractNumId w:val="11"/>
  </w:num>
  <w:num w:numId="9" w16cid:durableId="695883779">
    <w:abstractNumId w:val="5"/>
  </w:num>
  <w:num w:numId="10" w16cid:durableId="195703494">
    <w:abstractNumId w:val="3"/>
  </w:num>
  <w:num w:numId="11" w16cid:durableId="10112754">
    <w:abstractNumId w:val="4"/>
  </w:num>
  <w:num w:numId="12" w16cid:durableId="405153352">
    <w:abstractNumId w:val="8"/>
  </w:num>
  <w:num w:numId="13" w16cid:durableId="12979570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5D4"/>
    <w:rsid w:val="0000496A"/>
    <w:rsid w:val="0002362F"/>
    <w:rsid w:val="00032A21"/>
    <w:rsid w:val="0003539D"/>
    <w:rsid w:val="00037B1E"/>
    <w:rsid w:val="000419CE"/>
    <w:rsid w:val="00046EAD"/>
    <w:rsid w:val="00050C31"/>
    <w:rsid w:val="00054403"/>
    <w:rsid w:val="00066D33"/>
    <w:rsid w:val="00070E5D"/>
    <w:rsid w:val="00097CD9"/>
    <w:rsid w:val="000A7A6F"/>
    <w:rsid w:val="000B1E7C"/>
    <w:rsid w:val="000C192A"/>
    <w:rsid w:val="000D6C7E"/>
    <w:rsid w:val="000D6FA5"/>
    <w:rsid w:val="000F2A00"/>
    <w:rsid w:val="001010BA"/>
    <w:rsid w:val="00106CA6"/>
    <w:rsid w:val="00112394"/>
    <w:rsid w:val="0011573C"/>
    <w:rsid w:val="001271B2"/>
    <w:rsid w:val="001361F6"/>
    <w:rsid w:val="00145975"/>
    <w:rsid w:val="00151888"/>
    <w:rsid w:val="00154608"/>
    <w:rsid w:val="00155D4B"/>
    <w:rsid w:val="00170D9C"/>
    <w:rsid w:val="0017147D"/>
    <w:rsid w:val="001D3F2A"/>
    <w:rsid w:val="001D51E0"/>
    <w:rsid w:val="001D59CB"/>
    <w:rsid w:val="001E04E2"/>
    <w:rsid w:val="001F5BCB"/>
    <w:rsid w:val="00200881"/>
    <w:rsid w:val="0020780A"/>
    <w:rsid w:val="00210816"/>
    <w:rsid w:val="0021423C"/>
    <w:rsid w:val="00246C89"/>
    <w:rsid w:val="00255315"/>
    <w:rsid w:val="00256C9A"/>
    <w:rsid w:val="00275339"/>
    <w:rsid w:val="00283782"/>
    <w:rsid w:val="00285A27"/>
    <w:rsid w:val="0028772C"/>
    <w:rsid w:val="00293F5F"/>
    <w:rsid w:val="002A243F"/>
    <w:rsid w:val="002B3AF7"/>
    <w:rsid w:val="002B4A88"/>
    <w:rsid w:val="002C3876"/>
    <w:rsid w:val="002E3D4E"/>
    <w:rsid w:val="002F4A7B"/>
    <w:rsid w:val="00313F3C"/>
    <w:rsid w:val="003243A2"/>
    <w:rsid w:val="00330653"/>
    <w:rsid w:val="00330891"/>
    <w:rsid w:val="003368AD"/>
    <w:rsid w:val="00345625"/>
    <w:rsid w:val="00360D50"/>
    <w:rsid w:val="00366063"/>
    <w:rsid w:val="003731B5"/>
    <w:rsid w:val="00373EE4"/>
    <w:rsid w:val="00375129"/>
    <w:rsid w:val="0038205E"/>
    <w:rsid w:val="00394180"/>
    <w:rsid w:val="003A07B9"/>
    <w:rsid w:val="003A4759"/>
    <w:rsid w:val="003A6294"/>
    <w:rsid w:val="003C683B"/>
    <w:rsid w:val="003D156E"/>
    <w:rsid w:val="003D5CF2"/>
    <w:rsid w:val="003F1EB0"/>
    <w:rsid w:val="00413064"/>
    <w:rsid w:val="0041658A"/>
    <w:rsid w:val="0042060D"/>
    <w:rsid w:val="00420D05"/>
    <w:rsid w:val="00421A1F"/>
    <w:rsid w:val="00442429"/>
    <w:rsid w:val="00451049"/>
    <w:rsid w:val="0045502D"/>
    <w:rsid w:val="00456482"/>
    <w:rsid w:val="00470F18"/>
    <w:rsid w:val="00471655"/>
    <w:rsid w:val="00480DD4"/>
    <w:rsid w:val="00480E28"/>
    <w:rsid w:val="004856F6"/>
    <w:rsid w:val="0049512B"/>
    <w:rsid w:val="004B42BC"/>
    <w:rsid w:val="004B5C48"/>
    <w:rsid w:val="004C4672"/>
    <w:rsid w:val="004D50D1"/>
    <w:rsid w:val="004D7435"/>
    <w:rsid w:val="004F7288"/>
    <w:rsid w:val="00504664"/>
    <w:rsid w:val="00511BCE"/>
    <w:rsid w:val="005120FB"/>
    <w:rsid w:val="0053293C"/>
    <w:rsid w:val="005363AB"/>
    <w:rsid w:val="00550BAF"/>
    <w:rsid w:val="005534B9"/>
    <w:rsid w:val="00554491"/>
    <w:rsid w:val="0056047C"/>
    <w:rsid w:val="00564A35"/>
    <w:rsid w:val="00565258"/>
    <w:rsid w:val="00575110"/>
    <w:rsid w:val="00580A3B"/>
    <w:rsid w:val="0058698B"/>
    <w:rsid w:val="00595625"/>
    <w:rsid w:val="00596D24"/>
    <w:rsid w:val="00597C7C"/>
    <w:rsid w:val="005A4BE9"/>
    <w:rsid w:val="005A6FBC"/>
    <w:rsid w:val="005B6981"/>
    <w:rsid w:val="005D7E37"/>
    <w:rsid w:val="005E55DD"/>
    <w:rsid w:val="00602455"/>
    <w:rsid w:val="00616978"/>
    <w:rsid w:val="00617333"/>
    <w:rsid w:val="00627C9E"/>
    <w:rsid w:val="00632F26"/>
    <w:rsid w:val="00640B30"/>
    <w:rsid w:val="00641C9B"/>
    <w:rsid w:val="00645A76"/>
    <w:rsid w:val="00672BAB"/>
    <w:rsid w:val="0067374F"/>
    <w:rsid w:val="00674F61"/>
    <w:rsid w:val="00680C74"/>
    <w:rsid w:val="0068773F"/>
    <w:rsid w:val="006B24DA"/>
    <w:rsid w:val="006B62CC"/>
    <w:rsid w:val="006C0B78"/>
    <w:rsid w:val="006E59C2"/>
    <w:rsid w:val="00703140"/>
    <w:rsid w:val="00705C46"/>
    <w:rsid w:val="00705D3A"/>
    <w:rsid w:val="0073267F"/>
    <w:rsid w:val="00742699"/>
    <w:rsid w:val="00750D6F"/>
    <w:rsid w:val="007567A1"/>
    <w:rsid w:val="007633E5"/>
    <w:rsid w:val="007714C3"/>
    <w:rsid w:val="007860DE"/>
    <w:rsid w:val="007863AE"/>
    <w:rsid w:val="007A6021"/>
    <w:rsid w:val="007D12CD"/>
    <w:rsid w:val="007D3E27"/>
    <w:rsid w:val="007E0812"/>
    <w:rsid w:val="007F5621"/>
    <w:rsid w:val="008027BA"/>
    <w:rsid w:val="0081390F"/>
    <w:rsid w:val="00827EB9"/>
    <w:rsid w:val="00831BC8"/>
    <w:rsid w:val="00834883"/>
    <w:rsid w:val="00841195"/>
    <w:rsid w:val="008675C5"/>
    <w:rsid w:val="00876F79"/>
    <w:rsid w:val="008865D2"/>
    <w:rsid w:val="008A3525"/>
    <w:rsid w:val="008B7CFE"/>
    <w:rsid w:val="008D1B72"/>
    <w:rsid w:val="008D22E0"/>
    <w:rsid w:val="008F5310"/>
    <w:rsid w:val="008F67D1"/>
    <w:rsid w:val="008F7D30"/>
    <w:rsid w:val="009058DD"/>
    <w:rsid w:val="009136DF"/>
    <w:rsid w:val="00925CCE"/>
    <w:rsid w:val="009347BF"/>
    <w:rsid w:val="0094493E"/>
    <w:rsid w:val="00955EC3"/>
    <w:rsid w:val="0096579B"/>
    <w:rsid w:val="00967EAF"/>
    <w:rsid w:val="0097667F"/>
    <w:rsid w:val="009A2F7D"/>
    <w:rsid w:val="009B0DD2"/>
    <w:rsid w:val="009B4BA0"/>
    <w:rsid w:val="009D3ED0"/>
    <w:rsid w:val="009D7351"/>
    <w:rsid w:val="00A03250"/>
    <w:rsid w:val="00A12B13"/>
    <w:rsid w:val="00A13345"/>
    <w:rsid w:val="00A14BE0"/>
    <w:rsid w:val="00A154DE"/>
    <w:rsid w:val="00A3083E"/>
    <w:rsid w:val="00A31E26"/>
    <w:rsid w:val="00A53CDB"/>
    <w:rsid w:val="00A57D81"/>
    <w:rsid w:val="00A65089"/>
    <w:rsid w:val="00A71715"/>
    <w:rsid w:val="00A8268D"/>
    <w:rsid w:val="00A96BA3"/>
    <w:rsid w:val="00AB1A64"/>
    <w:rsid w:val="00AC34D2"/>
    <w:rsid w:val="00AC5DEC"/>
    <w:rsid w:val="00AE0FF6"/>
    <w:rsid w:val="00AE2A61"/>
    <w:rsid w:val="00AE2B77"/>
    <w:rsid w:val="00AE53B1"/>
    <w:rsid w:val="00B03617"/>
    <w:rsid w:val="00B0451C"/>
    <w:rsid w:val="00B10ABC"/>
    <w:rsid w:val="00B15CF1"/>
    <w:rsid w:val="00B20C0B"/>
    <w:rsid w:val="00B21188"/>
    <w:rsid w:val="00B23B55"/>
    <w:rsid w:val="00B403E5"/>
    <w:rsid w:val="00B50BAD"/>
    <w:rsid w:val="00B55A2B"/>
    <w:rsid w:val="00B66A6A"/>
    <w:rsid w:val="00B73295"/>
    <w:rsid w:val="00B803E5"/>
    <w:rsid w:val="00BA0EA7"/>
    <w:rsid w:val="00BA7D79"/>
    <w:rsid w:val="00BB0D79"/>
    <w:rsid w:val="00BB6FB3"/>
    <w:rsid w:val="00BD1904"/>
    <w:rsid w:val="00BD4C3A"/>
    <w:rsid w:val="00BE10A0"/>
    <w:rsid w:val="00BE2481"/>
    <w:rsid w:val="00BF1FC8"/>
    <w:rsid w:val="00C105D4"/>
    <w:rsid w:val="00C23C1B"/>
    <w:rsid w:val="00C3619E"/>
    <w:rsid w:val="00C42204"/>
    <w:rsid w:val="00C52391"/>
    <w:rsid w:val="00C6441E"/>
    <w:rsid w:val="00C768A7"/>
    <w:rsid w:val="00C76AC1"/>
    <w:rsid w:val="00C83CBA"/>
    <w:rsid w:val="00C9277E"/>
    <w:rsid w:val="00CA0E60"/>
    <w:rsid w:val="00CA3334"/>
    <w:rsid w:val="00CC1232"/>
    <w:rsid w:val="00CC1AE5"/>
    <w:rsid w:val="00CD0500"/>
    <w:rsid w:val="00CD54B1"/>
    <w:rsid w:val="00CE1E26"/>
    <w:rsid w:val="00CE591C"/>
    <w:rsid w:val="00CF4D5B"/>
    <w:rsid w:val="00D045F7"/>
    <w:rsid w:val="00D1393D"/>
    <w:rsid w:val="00D22254"/>
    <w:rsid w:val="00D477AD"/>
    <w:rsid w:val="00D517B2"/>
    <w:rsid w:val="00D62BE5"/>
    <w:rsid w:val="00D725E0"/>
    <w:rsid w:val="00D8264B"/>
    <w:rsid w:val="00D85541"/>
    <w:rsid w:val="00D95D23"/>
    <w:rsid w:val="00DB6AC1"/>
    <w:rsid w:val="00DD1F8D"/>
    <w:rsid w:val="00DD5F5D"/>
    <w:rsid w:val="00DE4F85"/>
    <w:rsid w:val="00E00D9D"/>
    <w:rsid w:val="00E207EF"/>
    <w:rsid w:val="00E2424D"/>
    <w:rsid w:val="00E2765B"/>
    <w:rsid w:val="00E3056D"/>
    <w:rsid w:val="00E438CB"/>
    <w:rsid w:val="00E45973"/>
    <w:rsid w:val="00E63745"/>
    <w:rsid w:val="00E641C0"/>
    <w:rsid w:val="00E71CDD"/>
    <w:rsid w:val="00E72D30"/>
    <w:rsid w:val="00EA778B"/>
    <w:rsid w:val="00EB1BE4"/>
    <w:rsid w:val="00EC23A6"/>
    <w:rsid w:val="00EC548B"/>
    <w:rsid w:val="00EC5982"/>
    <w:rsid w:val="00EC6506"/>
    <w:rsid w:val="00ED14B2"/>
    <w:rsid w:val="00EE27A4"/>
    <w:rsid w:val="00EE6E67"/>
    <w:rsid w:val="00EF3554"/>
    <w:rsid w:val="00F20DB4"/>
    <w:rsid w:val="00F24343"/>
    <w:rsid w:val="00F2688E"/>
    <w:rsid w:val="00F32A90"/>
    <w:rsid w:val="00F42F31"/>
    <w:rsid w:val="00F55E40"/>
    <w:rsid w:val="00F665D7"/>
    <w:rsid w:val="00F72D9B"/>
    <w:rsid w:val="00F94125"/>
    <w:rsid w:val="00FB7274"/>
    <w:rsid w:val="00FC5598"/>
    <w:rsid w:val="00FD0606"/>
    <w:rsid w:val="00FD5740"/>
    <w:rsid w:val="00FE3379"/>
    <w:rsid w:val="00FE3C0D"/>
    <w:rsid w:val="00FE3E76"/>
    <w:rsid w:val="00FE679E"/>
    <w:rsid w:val="00FF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F991E1"/>
  <w15:chartTrackingRefBased/>
  <w15:docId w15:val="{BE75D0A2-E006-4B85-BEAF-6D7F3AE5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0DB4"/>
    <w:pPr>
      <w:spacing w:after="200" w:line="276" w:lineRule="auto"/>
    </w:pPr>
  </w:style>
  <w:style w:type="paragraph" w:styleId="1">
    <w:name w:val="heading 1"/>
    <w:basedOn w:val="a0"/>
    <w:next w:val="a1"/>
    <w:link w:val="10"/>
    <w:rsid w:val="00200881"/>
    <w:pPr>
      <w:keepNext/>
      <w:numPr>
        <w:numId w:val="2"/>
      </w:numPr>
      <w:suppressAutoHyphens/>
      <w:spacing w:before="600" w:after="400"/>
      <w:outlineLvl w:val="0"/>
    </w:pPr>
    <w:rPr>
      <w:rFonts w:cs="Arial"/>
      <w:b/>
      <w:bCs/>
      <w:kern w:val="32"/>
      <w:sz w:val="28"/>
      <w:szCs w:val="28"/>
    </w:rPr>
  </w:style>
  <w:style w:type="paragraph" w:styleId="2">
    <w:name w:val="heading 2"/>
    <w:basedOn w:val="a0"/>
    <w:next w:val="a1"/>
    <w:link w:val="20"/>
    <w:uiPriority w:val="9"/>
    <w:qFormat/>
    <w:rsid w:val="00200881"/>
    <w:pPr>
      <w:keepNext/>
      <w:numPr>
        <w:ilvl w:val="1"/>
        <w:numId w:val="2"/>
      </w:numPr>
      <w:suppressAutoHyphens/>
      <w:spacing w:before="200" w:after="100" w:line="360" w:lineRule="auto"/>
      <w:ind w:left="1429" w:hanging="578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0"/>
    <w:next w:val="a1"/>
    <w:link w:val="30"/>
    <w:qFormat/>
    <w:rsid w:val="00200881"/>
    <w:pPr>
      <w:keepNext/>
      <w:numPr>
        <w:ilvl w:val="2"/>
        <w:numId w:val="2"/>
      </w:numPr>
      <w:suppressAutoHyphens/>
      <w:spacing w:before="200" w:line="360" w:lineRule="auto"/>
      <w:ind w:left="0" w:firstLine="851"/>
      <w:outlineLvl w:val="2"/>
    </w:pPr>
    <w:rPr>
      <w:rFonts w:cs="Arial"/>
      <w:bCs/>
      <w:sz w:val="28"/>
      <w:szCs w:val="2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200881"/>
    <w:rPr>
      <w:rFonts w:ascii="Times New Roman" w:eastAsia="Times New Roman" w:hAnsi="Times New Roman" w:cs="Arial"/>
      <w:b/>
      <w:bCs/>
      <w:kern w:val="32"/>
      <w:sz w:val="28"/>
      <w:szCs w:val="2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0881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rsid w:val="00200881"/>
    <w:rPr>
      <w:rFonts w:ascii="Times New Roman" w:eastAsia="Times New Roman" w:hAnsi="Times New Roman" w:cs="Arial"/>
      <w:bCs/>
      <w:sz w:val="28"/>
      <w:szCs w:val="26"/>
      <w:lang w:eastAsia="ru-RU"/>
    </w:rPr>
  </w:style>
  <w:style w:type="paragraph" w:customStyle="1" w:styleId="a1">
    <w:name w:val="Основной текст ПЗ"/>
    <w:qFormat/>
    <w:rsid w:val="0020088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5">
    <w:name w:val="Формула ПЗ"/>
    <w:next w:val="a0"/>
    <w:rsid w:val="00200881"/>
    <w:pPr>
      <w:tabs>
        <w:tab w:val="center" w:pos="4836"/>
        <w:tab w:val="right" w:pos="9756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0"/>
    <w:next w:val="a0"/>
    <w:autoRedefine/>
    <w:uiPriority w:val="39"/>
    <w:rsid w:val="005363AB"/>
    <w:pPr>
      <w:tabs>
        <w:tab w:val="left" w:pos="284"/>
        <w:tab w:val="right" w:leader="dot" w:pos="9762"/>
      </w:tabs>
      <w:spacing w:line="360" w:lineRule="auto"/>
    </w:pPr>
    <w:rPr>
      <w:sz w:val="28"/>
    </w:rPr>
  </w:style>
  <w:style w:type="paragraph" w:styleId="21">
    <w:name w:val="toc 2"/>
    <w:basedOn w:val="a0"/>
    <w:next w:val="a0"/>
    <w:autoRedefine/>
    <w:uiPriority w:val="39"/>
    <w:rsid w:val="00200881"/>
    <w:pPr>
      <w:tabs>
        <w:tab w:val="left" w:pos="851"/>
        <w:tab w:val="right" w:leader="dot" w:pos="9780"/>
      </w:tabs>
      <w:spacing w:line="360" w:lineRule="auto"/>
      <w:ind w:left="284" w:right="691"/>
    </w:pPr>
    <w:rPr>
      <w:sz w:val="28"/>
    </w:rPr>
  </w:style>
  <w:style w:type="character" w:styleId="a6">
    <w:name w:val="Hyperlink"/>
    <w:uiPriority w:val="99"/>
    <w:rsid w:val="00200881"/>
    <w:rPr>
      <w:color w:val="0563C1"/>
      <w:u w:val="single"/>
    </w:rPr>
  </w:style>
  <w:style w:type="paragraph" w:styleId="a7">
    <w:name w:val="header"/>
    <w:basedOn w:val="a0"/>
    <w:link w:val="a8"/>
    <w:semiHidden/>
    <w:rsid w:val="00200881"/>
    <w:pPr>
      <w:tabs>
        <w:tab w:val="center" w:pos="4153"/>
        <w:tab w:val="right" w:pos="8306"/>
      </w:tabs>
      <w:jc w:val="center"/>
    </w:pPr>
    <w:rPr>
      <w:rFonts w:ascii="Arial" w:hAnsi="Arial"/>
      <w:b/>
      <w:spacing w:val="-20"/>
      <w:szCs w:val="20"/>
      <w:lang w:val="en-US"/>
    </w:rPr>
  </w:style>
  <w:style w:type="character" w:customStyle="1" w:styleId="a8">
    <w:name w:val="Верхний колонтитул Знак"/>
    <w:basedOn w:val="a2"/>
    <w:link w:val="a7"/>
    <w:semiHidden/>
    <w:rsid w:val="00200881"/>
    <w:rPr>
      <w:rFonts w:ascii="Arial" w:eastAsia="Times New Roman" w:hAnsi="Arial" w:cs="Times New Roman"/>
      <w:b/>
      <w:spacing w:val="-20"/>
      <w:sz w:val="24"/>
      <w:szCs w:val="20"/>
      <w:lang w:val="en-US" w:eastAsia="ru-RU"/>
    </w:rPr>
  </w:style>
  <w:style w:type="paragraph" w:customStyle="1" w:styleId="a9">
    <w:next w:val="a0"/>
    <w:qFormat/>
    <w:rsid w:val="00200881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a">
    <w:name w:val="Таблица. Абзац по центру"/>
    <w:next w:val="ab"/>
    <w:rsid w:val="00200881"/>
    <w:pPr>
      <w:spacing w:after="0" w:line="240" w:lineRule="auto"/>
      <w:ind w:left="57" w:right="57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b">
    <w:name w:val="Таблица. Абзац без отступа"/>
    <w:basedOn w:val="a1"/>
    <w:next w:val="a1"/>
    <w:rsid w:val="00200881"/>
    <w:pPr>
      <w:spacing w:line="240" w:lineRule="auto"/>
      <w:ind w:left="57" w:right="57" w:firstLine="0"/>
    </w:pPr>
    <w:rPr>
      <w:sz w:val="24"/>
    </w:rPr>
  </w:style>
  <w:style w:type="paragraph" w:styleId="a">
    <w:name w:val="Bibliography"/>
    <w:basedOn w:val="a0"/>
    <w:rsid w:val="00200881"/>
    <w:pPr>
      <w:numPr>
        <w:numId w:val="1"/>
      </w:numPr>
      <w:tabs>
        <w:tab w:val="clear" w:pos="1814"/>
        <w:tab w:val="num" w:pos="1276"/>
        <w:tab w:val="left" w:pos="1418"/>
        <w:tab w:val="left" w:pos="1560"/>
      </w:tabs>
      <w:ind w:left="0" w:firstLine="851"/>
      <w:jc w:val="both"/>
    </w:pPr>
    <w:rPr>
      <w:color w:val="000000"/>
      <w:sz w:val="28"/>
      <w:szCs w:val="20"/>
    </w:rPr>
  </w:style>
  <w:style w:type="paragraph" w:styleId="ac">
    <w:name w:val="footer"/>
    <w:basedOn w:val="a0"/>
    <w:link w:val="ad"/>
    <w:uiPriority w:val="99"/>
    <w:unhideWhenUsed/>
    <w:rsid w:val="002F4A7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2"/>
    <w:link w:val="ac"/>
    <w:uiPriority w:val="99"/>
    <w:rsid w:val="002F4A7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caption"/>
    <w:next w:val="a0"/>
    <w:qFormat/>
    <w:rsid w:val="00A65089"/>
    <w:pPr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character" w:styleId="af">
    <w:name w:val="Placeholder Text"/>
    <w:basedOn w:val="a2"/>
    <w:uiPriority w:val="99"/>
    <w:semiHidden/>
    <w:rsid w:val="003D5CF2"/>
    <w:rPr>
      <w:color w:val="808080"/>
    </w:rPr>
  </w:style>
  <w:style w:type="paragraph" w:styleId="af0">
    <w:name w:val="List Paragraph"/>
    <w:basedOn w:val="a0"/>
    <w:uiPriority w:val="34"/>
    <w:qFormat/>
    <w:rsid w:val="0011573C"/>
    <w:pPr>
      <w:ind w:left="720"/>
      <w:contextualSpacing/>
    </w:pPr>
  </w:style>
  <w:style w:type="paragraph" w:customStyle="1" w:styleId="Default">
    <w:name w:val="Default"/>
    <w:rsid w:val="0011573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af1">
    <w:name w:val="Normal (Web)"/>
    <w:basedOn w:val="a0"/>
    <w:uiPriority w:val="99"/>
    <w:unhideWhenUsed/>
    <w:rsid w:val="00AE2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470F18"/>
    <w:rPr>
      <w:color w:val="605E5C"/>
      <w:shd w:val="clear" w:color="auto" w:fill="E1DFDD"/>
    </w:rPr>
  </w:style>
  <w:style w:type="table" w:styleId="af2">
    <w:name w:val="Table Grid"/>
    <w:basedOn w:val="a3"/>
    <w:uiPriority w:val="39"/>
    <w:rsid w:val="000F2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Текст ПЗ"/>
    <w:rsid w:val="008B7CF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numbering" w:customStyle="1" w:styleId="13">
    <w:name w:val="Нет списка1"/>
    <w:next w:val="a4"/>
    <w:uiPriority w:val="99"/>
    <w:semiHidden/>
    <w:unhideWhenUsed/>
    <w:rsid w:val="00EE6E67"/>
  </w:style>
  <w:style w:type="paragraph" w:customStyle="1" w:styleId="msonormal0">
    <w:name w:val="msonormal"/>
    <w:basedOn w:val="a0"/>
    <w:rsid w:val="00EE6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3218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9869\Downloads\pz-lr-2019%20(2)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23151-C9EA-4C1A-84D6-5374B0980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pz-lr-2019 (2).dot</Template>
  <TotalTime>1</TotalTime>
  <Pages>9</Pages>
  <Words>1453</Words>
  <Characters>9680</Characters>
  <Application>Microsoft Office Word</Application>
  <DocSecurity>0</DocSecurity>
  <Lines>254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Кумыс Ван</dc:creator>
  <cp:keywords/>
  <dc:description/>
  <cp:lastModifiedBy>Тагир Р Фахретдинов</cp:lastModifiedBy>
  <cp:revision>2</cp:revision>
  <dcterms:created xsi:type="dcterms:W3CDTF">2026-01-18T11:24:00Z</dcterms:created>
  <dcterms:modified xsi:type="dcterms:W3CDTF">2026-01-18T11:24:00Z</dcterms:modified>
</cp:coreProperties>
</file>