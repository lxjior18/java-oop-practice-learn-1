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A98C" w14:textId="2EE5A63F" w:rsidR="00AE2A61" w:rsidRDefault="00AE2A61" w:rsidP="00967EA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Российской Федерации </w:t>
      </w:r>
    </w:p>
    <w:p w14:paraId="33E21057" w14:textId="4B99C984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65D4A37E" w14:textId="2991111C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A2E12" w14:textId="61D64CA4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72331" w14:textId="77777777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9A117" w14:textId="44B4BB2F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44B9D">
        <w:rPr>
          <w:rFonts w:ascii="Times New Roman" w:hAnsi="Times New Roman" w:cs="Times New Roman"/>
          <w:sz w:val="28"/>
          <w:szCs w:val="28"/>
        </w:rPr>
        <w:t>Уфимский университет</w:t>
      </w:r>
      <w:r w:rsidR="00170D9C">
        <w:rPr>
          <w:rFonts w:ascii="Times New Roman" w:hAnsi="Times New Roman" w:cs="Times New Roman"/>
          <w:sz w:val="28"/>
          <w:szCs w:val="28"/>
        </w:rPr>
        <w:t xml:space="preserve"> науки и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C5ADC5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8442B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C2228" w14:textId="3FBE7A16" w:rsidR="00AE2A61" w:rsidRPr="00B803E5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B803E5">
        <w:rPr>
          <w:rFonts w:ascii="Times New Roman" w:hAnsi="Times New Roman" w:cs="Times New Roman"/>
          <w:sz w:val="28"/>
          <w:szCs w:val="28"/>
        </w:rPr>
        <w:t>АСУ</w:t>
      </w:r>
    </w:p>
    <w:p w14:paraId="19C707D0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8381A5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14A91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67C49" w14:textId="70C42C67" w:rsidR="00AE2A61" w:rsidRPr="007D3E27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244B9D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 №</w:t>
      </w:r>
      <w:r w:rsidR="00752C97">
        <w:rPr>
          <w:rFonts w:ascii="Times New Roman" w:hAnsi="Times New Roman" w:cs="Times New Roman"/>
          <w:sz w:val="28"/>
          <w:szCs w:val="28"/>
        </w:rPr>
        <w:t>3</w:t>
      </w:r>
    </w:p>
    <w:p w14:paraId="7FBACDAA" w14:textId="5B727F10" w:rsidR="00AE2A61" w:rsidRPr="00FE679E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  <w:r w:rsidRPr="00DA6881">
        <w:rPr>
          <w:color w:val="000000"/>
          <w:sz w:val="28"/>
          <w:szCs w:val="27"/>
        </w:rPr>
        <w:t>По дисциплине «</w:t>
      </w:r>
      <w:r w:rsidR="00595625">
        <w:rPr>
          <w:color w:val="000000"/>
          <w:sz w:val="28"/>
          <w:szCs w:val="27"/>
        </w:rPr>
        <w:t>Объектно-ориентированное программирование</w:t>
      </w:r>
      <w:r w:rsidRPr="00DA6881">
        <w:rPr>
          <w:color w:val="000000"/>
          <w:sz w:val="28"/>
          <w:szCs w:val="27"/>
        </w:rPr>
        <w:t>»</w:t>
      </w:r>
    </w:p>
    <w:p w14:paraId="5284CBF1" w14:textId="634CC646" w:rsidR="00AE2A61" w:rsidRPr="00FF05A4" w:rsidRDefault="00AE2A61" w:rsidP="00456482">
      <w:pPr>
        <w:pStyle w:val="af1"/>
        <w:ind w:left="-426" w:right="141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Тема</w:t>
      </w:r>
      <w:r w:rsidRPr="00F033EA">
        <w:rPr>
          <w:color w:val="000000"/>
          <w:sz w:val="28"/>
          <w:szCs w:val="28"/>
          <w:shd w:val="clear" w:color="auto" w:fill="FFFFFF"/>
        </w:rPr>
        <w:t>:</w:t>
      </w:r>
      <w:r w:rsidR="00DB6AC1">
        <w:rPr>
          <w:color w:val="000000"/>
          <w:sz w:val="28"/>
          <w:szCs w:val="28"/>
          <w:shd w:val="clear" w:color="auto" w:fill="FFFFFF"/>
        </w:rPr>
        <w:t xml:space="preserve"> </w:t>
      </w:r>
      <w:r w:rsidR="00DB6AC1" w:rsidRPr="00A96BA3">
        <w:rPr>
          <w:color w:val="000000"/>
          <w:sz w:val="28"/>
          <w:szCs w:val="28"/>
          <w:shd w:val="clear" w:color="auto" w:fill="FFFFFF"/>
        </w:rPr>
        <w:t>«</w:t>
      </w:r>
      <w:r w:rsidR="00752C97">
        <w:rPr>
          <w:color w:val="000000"/>
          <w:sz w:val="28"/>
          <w:szCs w:val="28"/>
          <w:shd w:val="clear" w:color="auto" w:fill="FFFFFF"/>
        </w:rPr>
        <w:t xml:space="preserve">Классы и объекты </w:t>
      </w:r>
      <w:r w:rsidR="00752C97">
        <w:rPr>
          <w:color w:val="000000"/>
          <w:sz w:val="28"/>
          <w:szCs w:val="28"/>
          <w:shd w:val="clear" w:color="auto" w:fill="FFFFFF"/>
          <w:lang w:val="en-US"/>
        </w:rPr>
        <w:t>JAVA</w:t>
      </w:r>
      <w:r w:rsidR="00DB6AC1" w:rsidRPr="00A96BA3">
        <w:rPr>
          <w:color w:val="000000"/>
          <w:sz w:val="28"/>
          <w:szCs w:val="28"/>
          <w:shd w:val="clear" w:color="auto" w:fill="FFFFFF"/>
        </w:rPr>
        <w:t>»</w:t>
      </w:r>
    </w:p>
    <w:p w14:paraId="4B90B39E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094790CA" w14:textId="48E43D83" w:rsidR="00AE2A61" w:rsidRPr="00912ED0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96BA3">
        <w:rPr>
          <w:rFonts w:ascii="Times New Roman" w:hAnsi="Times New Roman" w:cs="Times New Roman"/>
          <w:sz w:val="28"/>
          <w:szCs w:val="28"/>
        </w:rPr>
        <w:t>: студент гр.</w:t>
      </w:r>
      <w:r w:rsidR="00A96BA3">
        <w:rPr>
          <w:rFonts w:ascii="Times New Roman" w:hAnsi="Times New Roman" w:cs="Times New Roman"/>
          <w:sz w:val="28"/>
          <w:szCs w:val="28"/>
        </w:rPr>
        <w:t xml:space="preserve"> ПИ-206Бз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A4770" w14:textId="45D8BA93" w:rsidR="00AE2A61" w:rsidRPr="00595625" w:rsidRDefault="00A96BA3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Фахретдинов Т.Р.</w:t>
      </w:r>
    </w:p>
    <w:p w14:paraId="7DFA100C" w14:textId="74A77596" w:rsidR="001010BA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>Проверил</w:t>
      </w:r>
      <w:r w:rsidR="007D3E27">
        <w:rPr>
          <w:rFonts w:ascii="Times New Roman" w:hAnsi="Times New Roman" w:cs="Times New Roman"/>
          <w:sz w:val="28"/>
          <w:szCs w:val="28"/>
        </w:rPr>
        <w:t>а</w:t>
      </w:r>
      <w:r w:rsidRPr="00244B9D">
        <w:rPr>
          <w:rFonts w:ascii="Times New Roman" w:hAnsi="Times New Roman" w:cs="Times New Roman"/>
          <w:sz w:val="28"/>
          <w:szCs w:val="28"/>
        </w:rPr>
        <w:t xml:space="preserve">: </w:t>
      </w:r>
      <w:r w:rsidR="00892EA9">
        <w:rPr>
          <w:rFonts w:ascii="Times New Roman" w:hAnsi="Times New Roman" w:cs="Times New Roman"/>
          <w:sz w:val="28"/>
          <w:szCs w:val="28"/>
        </w:rPr>
        <w:t>старший преподаватель кафедры АСУ</w:t>
      </w:r>
    </w:p>
    <w:p w14:paraId="7D76940B" w14:textId="5554D630" w:rsidR="00AE2A61" w:rsidRPr="008814D5" w:rsidRDefault="00892EA9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Бакусова Н.С.</w:t>
      </w:r>
      <w:r w:rsidR="00F941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A525F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11D6E167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282CF002" w14:textId="77777777" w:rsidR="00AE2A61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E47D5F" w14:textId="17F3298B" w:rsidR="001010BA" w:rsidRDefault="001010BA" w:rsidP="001010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95625" w:rsidRPr="00892EA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4E6BA2" w14:textId="77777777" w:rsidR="0011573C" w:rsidRPr="0011573C" w:rsidRDefault="0011573C" w:rsidP="00EE27A4">
      <w:pPr>
        <w:pStyle w:val="a1"/>
        <w:rPr>
          <w:b/>
          <w:bCs/>
        </w:rPr>
      </w:pPr>
      <w:r w:rsidRPr="0011573C">
        <w:rPr>
          <w:b/>
          <w:bCs/>
        </w:rPr>
        <w:lastRenderedPageBreak/>
        <w:t>Цель работы:</w:t>
      </w:r>
    </w:p>
    <w:p w14:paraId="5C860BCD" w14:textId="6E624815" w:rsidR="00892EA9" w:rsidRDefault="00752C97" w:rsidP="00EE27A4">
      <w:pPr>
        <w:pStyle w:val="a1"/>
      </w:pPr>
      <w:r w:rsidRPr="00752C97">
        <w:t>Целью настоящей работы является изучение классов и объектов при программировании на JAVA.</w:t>
      </w:r>
    </w:p>
    <w:p w14:paraId="3B0070C6" w14:textId="7551C1D5" w:rsidR="0020780A" w:rsidRDefault="0020780A" w:rsidP="00EE27A4">
      <w:pPr>
        <w:pStyle w:val="a1"/>
        <w:rPr>
          <w:b/>
          <w:bCs/>
        </w:rPr>
      </w:pPr>
      <w:r>
        <w:rPr>
          <w:b/>
          <w:bCs/>
        </w:rPr>
        <w:t>Ход работы:</w:t>
      </w:r>
    </w:p>
    <w:p w14:paraId="11F2E089" w14:textId="3EB6C3CA" w:rsidR="00F55E40" w:rsidRDefault="00F55E40" w:rsidP="00EE27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3.</w:t>
      </w:r>
    </w:p>
    <w:p w14:paraId="49E2CF6D" w14:textId="16E1D4A1" w:rsidR="00752C97" w:rsidRPr="00752C97" w:rsidRDefault="00752C97" w:rsidP="00752C97">
      <w:pPr>
        <w:pStyle w:val="af0"/>
        <w:numPr>
          <w:ilvl w:val="0"/>
          <w:numId w:val="13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52C97">
        <w:rPr>
          <w:rFonts w:ascii="Times New Roman" w:hAnsi="Times New Roman" w:cs="Times New Roman"/>
          <w:sz w:val="28"/>
          <w:szCs w:val="28"/>
        </w:rPr>
        <w:t>Классы собак, кошек и утконосов являются дочерними по отношению к классу млекопитающих, следовательно наследуют его свойства. При программной реализации этой иерархии реализуйте метод "кормление детенышей" в родительском классе, вместо того, чтобы несколько раз дублировать его в каждом из подклассов. Внутри метода сделайте вывод на консоль сообщение о запуске процесса кормления. В классе млекопитающих реализуйте метод "потомство" (родить детеныша), в классах собак и кошек этот метод будет отсутствовать (система будет искать его в родительском классе и найдет его там), а в классе утконосов нужно написать новый метод, с тем же именем, но другой реализацией (отложить яйца)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752C97">
        <w:rPr>
          <w:noProof/>
        </w:rPr>
        <w:t xml:space="preserve"> </w:t>
      </w:r>
      <w:r w:rsidRPr="00752C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613C99" wp14:editId="2E51D1EA">
            <wp:simplePos x="0" y="0"/>
            <wp:positionH relativeFrom="column">
              <wp:posOffset>680720</wp:posOffset>
            </wp:positionH>
            <wp:positionV relativeFrom="paragraph">
              <wp:posOffset>3371215</wp:posOffset>
            </wp:positionV>
            <wp:extent cx="4305300" cy="1571625"/>
            <wp:effectExtent l="0" t="0" r="0" b="9525"/>
            <wp:wrapTopAndBottom/>
            <wp:docPr id="491518807" name="Рисунок 1" descr="Изображение выглядит как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807" name="Рисунок 1" descr="Изображение выглядит как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AE8C3" w14:textId="68F9EFB1" w:rsidR="00752C97" w:rsidRDefault="00752C97" w:rsidP="00752C97">
      <w:pPr>
        <w:pStyle w:val="af0"/>
        <w:numPr>
          <w:ilvl w:val="0"/>
          <w:numId w:val="1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752C97">
        <w:rPr>
          <w:rFonts w:ascii="Times New Roman" w:hAnsi="Times New Roman" w:cs="Times New Roman"/>
          <w:sz w:val="28"/>
          <w:szCs w:val="28"/>
        </w:rPr>
        <w:t>Создать класс окружность, член класса – радиус R. Предусмотреть в классе методы вычисления и вывода сведений о фигуре – площади, длины окружности. Создать производный класс – круглый прямой цилиндр с высотой h, добавить в класс метод определения объема фигуры, перегрузить методы расчета площади и вывода сведений о фигуре. Написать программу, демонстрирующую работу с классом: дано N окружностей и M цилиндров, найти окружность максимальной площади и средний объем цилиндров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BAFBC8" w14:textId="5E4DF663" w:rsidR="00752C97" w:rsidRPr="00752C97" w:rsidRDefault="00752C97" w:rsidP="00652ABB">
      <w:pPr>
        <w:pStyle w:val="af0"/>
        <w:numPr>
          <w:ilvl w:val="0"/>
          <w:numId w:val="1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752C97">
        <w:rPr>
          <w:rFonts w:ascii="Times New Roman" w:hAnsi="Times New Roman" w:cs="Times New Roman"/>
          <w:sz w:val="28"/>
          <w:szCs w:val="28"/>
        </w:rPr>
        <w:lastRenderedPageBreak/>
        <w:t>Создать класс треугольник, члены класса – длины 3-х сторон. Предусмотреть в классе методы проверки существования треугольника, вычисления и вывода сведений о фигуре – длины сторон, углы, периметр, площадь. Создать производный класс – равнобедренный треугольник, предусмотреть в классе проверку, является ли треугольник равнобедренным. Написать программу, демонстрирующую работу с классом: дано N треугольников и M равнобедренных треугольников, найти среднюю площадь для N треугольников и равнобедренный треугольник с наименьшей площадью.</w:t>
      </w:r>
    </w:p>
    <w:p w14:paraId="1648D988" w14:textId="59C03194" w:rsidR="00F55E40" w:rsidRPr="00752C97" w:rsidRDefault="00F55E40" w:rsidP="00652A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C97">
        <w:rPr>
          <w:rFonts w:ascii="Times New Roman" w:hAnsi="Times New Roman" w:cs="Times New Roman"/>
          <w:sz w:val="28"/>
          <w:szCs w:val="28"/>
        </w:rPr>
        <w:t>Средства разработки:</w:t>
      </w:r>
    </w:p>
    <w:p w14:paraId="49504B7D" w14:textId="1EB17867" w:rsidR="00F55E40" w:rsidRPr="00892EA9" w:rsidRDefault="00F55E40" w:rsidP="00652AB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92EA9">
        <w:rPr>
          <w:rFonts w:ascii="Times New Roman" w:hAnsi="Times New Roman" w:cs="Times New Roman"/>
          <w:sz w:val="28"/>
          <w:szCs w:val="28"/>
        </w:rPr>
        <w:t>;</w:t>
      </w:r>
    </w:p>
    <w:p w14:paraId="23663470" w14:textId="5498A3F1" w:rsidR="00F55E40" w:rsidRPr="00652ABB" w:rsidRDefault="00F55E40" w:rsidP="00652AB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среда разработки</w:t>
      </w:r>
      <w:r w:rsidRPr="00F55E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r w:rsidRPr="00F55E40">
        <w:rPr>
          <w:rFonts w:ascii="Times New Roman" w:hAnsi="Times New Roman" w:cs="Times New Roman"/>
          <w:sz w:val="28"/>
          <w:szCs w:val="28"/>
        </w:rPr>
        <w:t>;</w:t>
      </w:r>
    </w:p>
    <w:p w14:paraId="2BC37251" w14:textId="09D39F96" w:rsidR="00F55E40" w:rsidRPr="00652ABB" w:rsidRDefault="00F55E40" w:rsidP="00652AB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алгоритмов решения задач выполнены в соответствии с ГОСТ 19.701–90.</w:t>
      </w:r>
    </w:p>
    <w:p w14:paraId="4F6E0BF4" w14:textId="77777777" w:rsidR="00652ABB" w:rsidRDefault="00652ABB" w:rsidP="00652AB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6A8436F0" w14:textId="7225D416" w:rsidR="00EE6E67" w:rsidRDefault="00652ABB" w:rsidP="00652AB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A97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752C97">
        <w:rPr>
          <w:rFonts w:ascii="Times New Roman" w:hAnsi="Times New Roman" w:cs="Times New Roman"/>
          <w:sz w:val="28"/>
          <w:szCs w:val="28"/>
        </w:rPr>
        <w:t xml:space="preserve"> </w:t>
      </w:r>
      <w:r w:rsidR="00752C9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A975F3" w:rsidRPr="00A975F3">
        <w:rPr>
          <w:rFonts w:ascii="Times New Roman" w:hAnsi="Times New Roman" w:cs="Times New Roman"/>
          <w:sz w:val="28"/>
          <w:szCs w:val="28"/>
        </w:rPr>
        <w:t xml:space="preserve"> </w:t>
      </w:r>
      <w:r w:rsidR="00A975F3">
        <w:rPr>
          <w:rFonts w:ascii="Times New Roman" w:hAnsi="Times New Roman" w:cs="Times New Roman"/>
          <w:sz w:val="28"/>
          <w:szCs w:val="28"/>
        </w:rPr>
        <w:t xml:space="preserve">и </w:t>
      </w:r>
      <w:r w:rsidR="00A975F3">
        <w:rPr>
          <w:rFonts w:ascii="Times New Roman" w:hAnsi="Times New Roman" w:cs="Times New Roman"/>
          <w:sz w:val="28"/>
          <w:szCs w:val="28"/>
        </w:rPr>
        <w:t>наследующих классов С</w:t>
      </w:r>
      <w:r w:rsidR="00A975F3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A975F3" w:rsidRPr="00752C97">
        <w:rPr>
          <w:rFonts w:ascii="Times New Roman" w:hAnsi="Times New Roman" w:cs="Times New Roman"/>
          <w:sz w:val="28"/>
          <w:szCs w:val="28"/>
        </w:rPr>
        <w:t xml:space="preserve">, </w:t>
      </w:r>
      <w:r w:rsidR="00A975F3">
        <w:rPr>
          <w:rFonts w:ascii="Times New Roman" w:hAnsi="Times New Roman" w:cs="Times New Roman"/>
          <w:sz w:val="28"/>
          <w:szCs w:val="28"/>
          <w:lang w:val="en-US"/>
        </w:rPr>
        <w:t>Dog</w:t>
      </w:r>
      <w:r w:rsidR="00A975F3" w:rsidRPr="00752C97">
        <w:rPr>
          <w:rFonts w:ascii="Times New Roman" w:hAnsi="Times New Roman" w:cs="Times New Roman"/>
          <w:sz w:val="28"/>
          <w:szCs w:val="28"/>
        </w:rPr>
        <w:t xml:space="preserve"> </w:t>
      </w:r>
      <w:r w:rsidR="00A975F3">
        <w:rPr>
          <w:rFonts w:ascii="Times New Roman" w:hAnsi="Times New Roman" w:cs="Times New Roman"/>
          <w:sz w:val="28"/>
          <w:szCs w:val="28"/>
        </w:rPr>
        <w:t xml:space="preserve">и </w:t>
      </w:r>
      <w:r w:rsidR="00A975F3">
        <w:rPr>
          <w:rFonts w:ascii="Times New Roman" w:hAnsi="Times New Roman" w:cs="Times New Roman"/>
          <w:sz w:val="28"/>
          <w:szCs w:val="28"/>
          <w:lang w:val="en-US"/>
        </w:rPr>
        <w:t>Platypus</w:t>
      </w:r>
      <w:r w:rsidR="00A975F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EE6E67" w14:paraId="2CAAADD3" w14:textId="77777777" w:rsidTr="00EE6E67">
        <w:tc>
          <w:tcPr>
            <w:tcW w:w="9741" w:type="dxa"/>
            <w:shd w:val="clear" w:color="auto" w:fill="FFFFFF" w:themeFill="background1"/>
          </w:tcPr>
          <w:p w14:paraId="66C5CE11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Main {</w:t>
            </w:r>
          </w:p>
          <w:p w14:paraId="4D7F630D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main (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[] args){</w:t>
            </w:r>
          </w:p>
          <w:p w14:paraId="2B07D3BF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653210C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Dog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belka =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Dog(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Белка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4.5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Парсон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рассел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терьер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E27C152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Dog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strelka =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Dog(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Стрелка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5.9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Джек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рассел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терьер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6303935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murka =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Cat(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Мурка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4.1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Серый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30F9EF7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Platypus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frosya =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Platypus(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Фрося</w:t>
            </w:r>
            <w:r w:rsidRPr="00752C9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1.7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752C9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6.5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952352E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1CF228A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belka.showDogInfo();</w:t>
            </w:r>
          </w:p>
          <w:p w14:paraId="626CF9A6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belka.feedBaby();</w:t>
            </w:r>
          </w:p>
          <w:p w14:paraId="09B23644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belka.reproduce();</w:t>
            </w:r>
          </w:p>
          <w:p w14:paraId="14D883D5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462D89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System.out.println();</w:t>
            </w:r>
          </w:p>
          <w:p w14:paraId="0C4DD297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0949AF6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strelka.showDogInfo();</w:t>
            </w:r>
          </w:p>
          <w:p w14:paraId="00099A60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strelka.feedBaby();</w:t>
            </w:r>
          </w:p>
          <w:p w14:paraId="0B740189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belka.reproduce();</w:t>
            </w:r>
          </w:p>
          <w:p w14:paraId="7C6BA222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837F725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System.out.println();</w:t>
            </w:r>
          </w:p>
          <w:p w14:paraId="26111365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821D212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murka.showCatInfo();</w:t>
            </w:r>
          </w:p>
          <w:p w14:paraId="4484E836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murka.feedBaby();</w:t>
            </w:r>
          </w:p>
          <w:p w14:paraId="39CD3A35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murka.reproduce();</w:t>
            </w:r>
          </w:p>
          <w:p w14:paraId="113ECDE3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16D2DA5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System.out.println();</w:t>
            </w:r>
          </w:p>
          <w:p w14:paraId="447CE4EA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666B3E9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frosya.showPlatypusInfo();</w:t>
            </w:r>
          </w:p>
          <w:p w14:paraId="2D10AF63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frosya.feedBaby();</w:t>
            </w:r>
          </w:p>
          <w:p w14:paraId="74253637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frosya.reproduce();</w:t>
            </w:r>
          </w:p>
          <w:p w14:paraId="529DC03C" w14:textId="77777777" w:rsidR="00752C9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3847C8B" w14:textId="4C56FC2B" w:rsidR="00EE6E67" w:rsidRPr="00752C97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752C9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</w:tbl>
    <w:p w14:paraId="7CBFA2D6" w14:textId="5BE42705" w:rsidR="00752C97" w:rsidRDefault="00EE6E67" w:rsidP="00752C97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716A9A69" w14:textId="4521A283" w:rsidR="00752C97" w:rsidRDefault="00752C97" w:rsidP="00752C97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родительского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Mammal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752C97" w:rsidRPr="00652ABB" w14:paraId="5D1463A9" w14:textId="77777777" w:rsidTr="005F4DFB">
        <w:tc>
          <w:tcPr>
            <w:tcW w:w="9741" w:type="dxa"/>
            <w:shd w:val="clear" w:color="auto" w:fill="FFFFFF" w:themeFill="background1"/>
          </w:tcPr>
          <w:p w14:paraId="217A6152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Базовый класс Mammal, описывающий млекопитающее</w:t>
            </w:r>
          </w:p>
          <w:p w14:paraId="6EF4472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class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Mammal {</w:t>
            </w:r>
          </w:p>
          <w:p w14:paraId="2C5A7E22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26A5A59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protected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name;  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Имя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животного</w:t>
            </w:r>
          </w:p>
          <w:p w14:paraId="3BCF218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protected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age;      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Возраст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животного</w:t>
            </w:r>
          </w:p>
          <w:p w14:paraId="1446C377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protected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weight;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Масса животного</w:t>
            </w:r>
          </w:p>
          <w:p w14:paraId="79C56A45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258AC231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Конструктор класса Mammal</w:t>
            </w:r>
          </w:p>
          <w:p w14:paraId="5748A5A5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Mammal(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name,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age,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weight) {</w:t>
            </w:r>
          </w:p>
          <w:p w14:paraId="19078E99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.name = name;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имени</w:t>
            </w:r>
          </w:p>
          <w:p w14:paraId="51F64D63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.age = age;  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возраста</w:t>
            </w:r>
          </w:p>
          <w:p w14:paraId="7103A594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.weight = weight;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массы</w:t>
            </w:r>
          </w:p>
          <w:p w14:paraId="33F41E12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37326365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231BDEC7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Метод, описывающий кормление детёнышей</w:t>
            </w:r>
          </w:p>
          <w:p w14:paraId="7F3E3DE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feedBaby() {</w:t>
            </w:r>
          </w:p>
          <w:p w14:paraId="11D996F2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System.out.println(name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 кормит детенышей молоком."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сообщения</w:t>
            </w:r>
          </w:p>
          <w:p w14:paraId="63807517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218CF84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1CDDE4D4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Метод, описывающий процесс размножения</w:t>
            </w:r>
          </w:p>
          <w:p w14:paraId="07A065BF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reproduce() {</w:t>
            </w:r>
          </w:p>
          <w:p w14:paraId="2F6C03DD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System.out.println(name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 рождает детенышей."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сообщения</w:t>
            </w:r>
          </w:p>
          <w:p w14:paraId="5DDD06F5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0360BE6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3174F6EB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общей информации о млекопитающем</w:t>
            </w:r>
          </w:p>
          <w:p w14:paraId="6F31611F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showInfo() {</w:t>
            </w:r>
          </w:p>
          <w:p w14:paraId="5467D49A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Имя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name);            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Вывод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имени</w:t>
            </w:r>
          </w:p>
          <w:p w14:paraId="2E53F8FB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Возраст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age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);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Вывод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возраста</w:t>
            </w:r>
          </w:p>
          <w:p w14:paraId="6683714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Вес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weight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"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кг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);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Вывод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массы</w:t>
            </w:r>
          </w:p>
          <w:p w14:paraId="5B9D7E31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  <w:p w14:paraId="11FE1FBD" w14:textId="4CB7DE7D" w:rsidR="00752C97" w:rsidRPr="00652ABB" w:rsidRDefault="00752C97" w:rsidP="005F4DF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752C97" w14:paraId="2E60EBD7" w14:textId="77777777" w:rsidTr="005F4DFB">
        <w:tc>
          <w:tcPr>
            <w:tcW w:w="9741" w:type="dxa"/>
            <w:shd w:val="clear" w:color="auto" w:fill="FFFFFF" w:themeFill="background1"/>
          </w:tcPr>
          <w:p w14:paraId="132BBFDF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Cat, наследующий свойства и методы класса Mammal</w:t>
            </w:r>
          </w:p>
          <w:p w14:paraId="106C7859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Cat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extends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Mammal {</w:t>
            </w:r>
          </w:p>
          <w:p w14:paraId="2C51B9D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56540A5B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color;  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Цвет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шерсти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животного</w:t>
            </w:r>
          </w:p>
          <w:p w14:paraId="711E324D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indoor;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Признак домашнего содержания</w:t>
            </w:r>
          </w:p>
          <w:p w14:paraId="2E7CADB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0021BF38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Конструктор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класса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Cat</w:t>
            </w:r>
          </w:p>
          <w:p w14:paraId="29B18A7B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Cat(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name,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age,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weight,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color,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indoor){</w:t>
            </w:r>
          </w:p>
          <w:p w14:paraId="1B1A60F0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super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(name, age, weight);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Вызов конструктора родительского класса</w:t>
            </w:r>
          </w:p>
          <w:p w14:paraId="5E05874A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.color = color;  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цвета шерсти</w:t>
            </w:r>
          </w:p>
          <w:p w14:paraId="15241341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.indoor = indoor;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признака домашнего животного</w:t>
            </w:r>
          </w:p>
          <w:p w14:paraId="2403514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2E51A7C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0D9F0DE3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 кошке</w:t>
            </w:r>
          </w:p>
          <w:p w14:paraId="29E46999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showCatInfo() {</w:t>
            </w:r>
          </w:p>
          <w:p w14:paraId="3AB3EBE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showInfo();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общей информации из класса Mammal</w:t>
            </w:r>
          </w:p>
          <w:p w14:paraId="236D9DD0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"Цвет шерсти: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color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цвета шерсти</w:t>
            </w:r>
          </w:p>
          <w:p w14:paraId="3F4C0470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Домашняя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(indoor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?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"да."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: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"нет."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признака домашнего содержания</w:t>
            </w:r>
          </w:p>
          <w:p w14:paraId="6253084A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69CB113B" w14:textId="145BC24D" w:rsidR="00752C97" w:rsidRPr="00652ABB" w:rsidRDefault="00752C97" w:rsidP="005F4DF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752C97" w14:paraId="452AB89A" w14:textId="77777777" w:rsidTr="00752C97">
        <w:tc>
          <w:tcPr>
            <w:tcW w:w="9741" w:type="dxa"/>
          </w:tcPr>
          <w:p w14:paraId="3D6FDF22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lastRenderedPageBreak/>
              <w:t>// Класс Dog, наследующий свойства и методы класса Mammal</w:t>
            </w:r>
          </w:p>
          <w:p w14:paraId="07CFE59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Dog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extends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Mammal {</w:t>
            </w:r>
          </w:p>
          <w:p w14:paraId="4DA8455F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B7A3417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breed;    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Порода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собаки</w:t>
            </w:r>
          </w:p>
          <w:p w14:paraId="2A2D2362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trained;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Признак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обучения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командам</w:t>
            </w:r>
          </w:p>
          <w:p w14:paraId="20B335F4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inSpace;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Признак участия в космических полётах</w:t>
            </w:r>
          </w:p>
          <w:p w14:paraId="162992D5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3F2A9E7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Конструктор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класса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Dog</w:t>
            </w:r>
          </w:p>
          <w:p w14:paraId="1F6CE96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Dog(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name,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age,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weight,</w:t>
            </w:r>
          </w:p>
          <w:p w14:paraId="30439A4B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breed,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trained,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inSpace) {</w:t>
            </w:r>
          </w:p>
          <w:p w14:paraId="2C8302B8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super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(name, age, weight);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Вызов конструктора родительского класса</w:t>
            </w:r>
          </w:p>
          <w:p w14:paraId="390C0DA8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.breed = breed;  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породы</w:t>
            </w:r>
          </w:p>
          <w:p w14:paraId="1E74C471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.trained = trained;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признака обучения</w:t>
            </w:r>
          </w:p>
          <w:p w14:paraId="00A0F7CD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.inSpace = inSpace;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признака пребывания в космосе</w:t>
            </w:r>
          </w:p>
          <w:p w14:paraId="3A4F114B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06574F54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E8B09BA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 собаке</w:t>
            </w:r>
          </w:p>
          <w:p w14:paraId="170117F6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showDogInfo() {</w:t>
            </w:r>
          </w:p>
          <w:p w14:paraId="200107B8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showInfo();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общей информации из класса Mammal</w:t>
            </w:r>
          </w:p>
          <w:p w14:paraId="6291DF08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"Порода: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breed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породы</w:t>
            </w:r>
          </w:p>
          <w:p w14:paraId="112610CC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"Обучена командам: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(trained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?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"да."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: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"нет."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признака обучения</w:t>
            </w:r>
          </w:p>
          <w:p w14:paraId="7C5F223F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"Была ли в космосе?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(inSpace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?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"да."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: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"нет."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дополнительной информации</w:t>
            </w:r>
          </w:p>
          <w:p w14:paraId="68B1B74E" w14:textId="77777777" w:rsidR="00752C97" w:rsidRPr="00652ABB" w:rsidRDefault="00752C97" w:rsidP="00752C9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0BE75814" w14:textId="020EE428" w:rsidR="00752C97" w:rsidRPr="00652ABB" w:rsidRDefault="00752C97" w:rsidP="005F4DF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752C97" w:rsidRPr="00752C97" w14:paraId="502272B3" w14:textId="77777777" w:rsidTr="00752C97">
        <w:tc>
          <w:tcPr>
            <w:tcW w:w="9741" w:type="dxa"/>
          </w:tcPr>
          <w:p w14:paraId="34EDC162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Platypus, наследующий свойства и методы класса Mammal</w:t>
            </w:r>
          </w:p>
          <w:p w14:paraId="2020919D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Platypus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extends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Mammal {</w:t>
            </w:r>
          </w:p>
          <w:p w14:paraId="1C7EF2AD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D30AAFE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venomous; 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Признак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наличия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яда</w:t>
            </w:r>
          </w:p>
          <w:p w14:paraId="5F1CAB70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private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beakLength;    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Длина клюва в сантиметрах</w:t>
            </w:r>
          </w:p>
          <w:p w14:paraId="69E9C75E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48925FA1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Конструктор класса Platypus</w:t>
            </w:r>
          </w:p>
          <w:p w14:paraId="326B6E58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Platypus(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name,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age,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weight,</w:t>
            </w:r>
          </w:p>
          <w:p w14:paraId="5E74EB0D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boolean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venomous,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beakLength) {</w:t>
            </w:r>
          </w:p>
          <w:p w14:paraId="466A3DB2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super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(name, age, weight);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Вызов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конструктора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родительского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класса</w:t>
            </w:r>
          </w:p>
          <w:p w14:paraId="74CDA5AF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.venomous = venomous;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признака ядовитости</w:t>
            </w:r>
          </w:p>
          <w:p w14:paraId="105A2A7B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.beakLength = beakLength;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длины клюва</w:t>
            </w:r>
          </w:p>
          <w:p w14:paraId="6E1C668E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297466D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1075B2B8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Переопределение способа размножения</w:t>
            </w:r>
          </w:p>
          <w:p w14:paraId="0E55FEA2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@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Override</w:t>
            </w:r>
          </w:p>
          <w:p w14:paraId="141652C3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reproduce() {</w:t>
            </w:r>
          </w:p>
          <w:p w14:paraId="3771C860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System.out.println(name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 откладывает яйца."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сообщения</w:t>
            </w:r>
          </w:p>
          <w:p w14:paraId="2320D3EF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3D6F2F1F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D6F940C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об утконосе</w:t>
            </w:r>
          </w:p>
          <w:p w14:paraId="6C8F7DC1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showPlatypusInfo() {</w:t>
            </w:r>
          </w:p>
          <w:p w14:paraId="57D83672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showInfo();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общей информации из класса Mammal</w:t>
            </w:r>
          </w:p>
          <w:p w14:paraId="1CAD8B75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System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.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out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.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println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(</w:t>
            </w:r>
          </w:p>
          <w:p w14:paraId="48CBCB64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"Ядовитый: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(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venomous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?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"да"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: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"нет"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 +</w:t>
            </w:r>
          </w:p>
          <w:p w14:paraId="4D468488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". Длина клюва: "</w:t>
            </w: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beakLength + </w:t>
            </w:r>
            <w:r w:rsidRPr="00652ABB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 см."</w:t>
            </w:r>
          </w:p>
          <w:p w14:paraId="25574101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); </w:t>
            </w:r>
            <w:r w:rsidRPr="00652ABB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специфических характеристик</w:t>
            </w:r>
          </w:p>
          <w:p w14:paraId="1F6596E9" w14:textId="77777777" w:rsidR="00991FF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22B335C4" w14:textId="01F71107" w:rsidR="00752C97" w:rsidRPr="00652ABB" w:rsidRDefault="00991FF7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652ABB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</w:tbl>
    <w:p w14:paraId="4F39D991" w14:textId="77777777" w:rsidR="00A975F3" w:rsidRDefault="00A975F3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7C0BCB" w14:textId="66686D66" w:rsidR="00EE27A4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</w:t>
      </w:r>
      <w:r w:rsidR="00652AB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892EA9" w:rsidRPr="00892E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99AB1A6" w14:textId="2AE38CB8" w:rsidR="00EE27A4" w:rsidRDefault="00652ABB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52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E3361" wp14:editId="51C488DD">
            <wp:extent cx="2108606" cy="4524375"/>
            <wp:effectExtent l="0" t="0" r="6350" b="0"/>
            <wp:docPr id="1065442139" name="Рисунок 1" descr="Изображение выглядит как текст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2139" name="Рисунок 1" descr="Изображение выглядит как текст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698" cy="456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095D" w14:textId="78DB4A9C" w:rsidR="00EE27A4" w:rsidRPr="00652ABB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102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652ABB" w:rsidRPr="00652ABB">
        <w:rPr>
          <w:rFonts w:ascii="Times New Roman" w:hAnsi="Times New Roman" w:cs="Times New Roman"/>
          <w:sz w:val="28"/>
          <w:szCs w:val="28"/>
        </w:rPr>
        <w:t>.</w:t>
      </w:r>
    </w:p>
    <w:p w14:paraId="37C6078E" w14:textId="77777777" w:rsidR="00652ABB" w:rsidRDefault="00652ABB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</w:p>
    <w:p w14:paraId="4030B362" w14:textId="243D35DC" w:rsidR="00652ABB" w:rsidRDefault="00652ABB" w:rsidP="00652AB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A97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2</w:t>
      </w:r>
      <w:r w:rsidR="00A975F3">
        <w:rPr>
          <w:rFonts w:ascii="Times New Roman" w:hAnsi="Times New Roman" w:cs="Times New Roman"/>
          <w:sz w:val="28"/>
          <w:szCs w:val="28"/>
        </w:rPr>
        <w:t xml:space="preserve">, класса </w:t>
      </w:r>
      <w:r w:rsidR="00A975F3">
        <w:rPr>
          <w:rFonts w:ascii="Times New Roman" w:hAnsi="Times New Roman" w:cs="Times New Roman"/>
          <w:sz w:val="28"/>
          <w:szCs w:val="28"/>
          <w:lang w:val="en-US"/>
        </w:rPr>
        <w:t>Cylinder</w:t>
      </w:r>
      <w:r w:rsidR="00A975F3" w:rsidRPr="00A975F3">
        <w:rPr>
          <w:rFonts w:ascii="Times New Roman" w:hAnsi="Times New Roman" w:cs="Times New Roman"/>
          <w:sz w:val="28"/>
          <w:szCs w:val="28"/>
        </w:rPr>
        <w:t xml:space="preserve"> </w:t>
      </w:r>
      <w:r w:rsidR="00A975F3">
        <w:rPr>
          <w:rFonts w:ascii="Times New Roman" w:hAnsi="Times New Roman" w:cs="Times New Roman"/>
          <w:sz w:val="28"/>
          <w:szCs w:val="28"/>
        </w:rPr>
        <w:t xml:space="preserve">и наследуемого класса </w:t>
      </w:r>
      <w:r w:rsidR="00A975F3">
        <w:rPr>
          <w:rFonts w:ascii="Times New Roman" w:hAnsi="Times New Roman" w:cs="Times New Roman"/>
          <w:sz w:val="28"/>
          <w:szCs w:val="28"/>
          <w:lang w:val="en-US"/>
        </w:rPr>
        <w:t>Circle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652ABB" w:rsidRPr="00A975F3" w14:paraId="6ABC4790" w14:textId="77777777" w:rsidTr="00B11A20">
        <w:tc>
          <w:tcPr>
            <w:tcW w:w="9741" w:type="dxa"/>
            <w:shd w:val="clear" w:color="auto" w:fill="FFFFFF" w:themeFill="background1"/>
          </w:tcPr>
          <w:p w14:paraId="4022075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import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java.util.Random;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для генерации случайных чисел</w:t>
            </w:r>
          </w:p>
          <w:p w14:paraId="747FA02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import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java.util.Scanner;  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Класс для ввода данных с клавиатуры</w:t>
            </w:r>
          </w:p>
          <w:p w14:paraId="5F30611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E0AB17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Главный класс программы</w:t>
            </w:r>
          </w:p>
          <w:p w14:paraId="5B46D57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class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Main2 {</w:t>
            </w:r>
          </w:p>
          <w:p w14:paraId="4778B2D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7C70BB5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Точка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входа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программу</w:t>
            </w:r>
          </w:p>
          <w:p w14:paraId="0BCEDF8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void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main(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[] args) {</w:t>
            </w:r>
          </w:p>
          <w:p w14:paraId="1A62147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Scanner(System.in);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Объект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Scanner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для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ввода</w:t>
            </w:r>
          </w:p>
          <w:p w14:paraId="3FB6D0B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Random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random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Random();      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Генератор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случайных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чисел</w:t>
            </w:r>
          </w:p>
          <w:p w14:paraId="6372205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2C4FD9B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Выберите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способ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ввода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данных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0E5F093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"1 - случайные данные"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  <w:p w14:paraId="6EF2038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"2 - ввод с клавиатуры"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  <w:p w14:paraId="557E763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F89CE8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byte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choice;</w:t>
            </w:r>
          </w:p>
          <w:p w14:paraId="14C60EB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0D2FDA3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while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true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 {</w:t>
            </w:r>
          </w:p>
          <w:p w14:paraId="7FD2AE3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choice = scan.nextByte();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Считывание выбора пользователя</w:t>
            </w:r>
          </w:p>
          <w:p w14:paraId="50717B9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2C9E6DE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if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(choice ==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|| choice ==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2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 {</w:t>
            </w:r>
          </w:p>
          <w:p w14:paraId="54EBE76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</w:t>
            </w:r>
          </w:p>
          <w:p w14:paraId="791A21A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}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else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{</w:t>
            </w:r>
          </w:p>
          <w:p w14:paraId="7A88FFF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"Ошибка: неверный выбор. Введите 1 или 2."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  <w:p w14:paraId="74CFB47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5F4B131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5E276B4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</w:p>
          <w:p w14:paraId="294BAFE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N = readPositiveInt(scan,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"Введите количество окружностей N: 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Количество окружностей</w:t>
            </w:r>
          </w:p>
          <w:p w14:paraId="57A714D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M = readPositiveInt(scan,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"Введите количество цилиндров M: 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Количество цилиндров</w:t>
            </w:r>
          </w:p>
          <w:p w14:paraId="3FD76E9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46BAAC0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Circle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[] circles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Circle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[N];  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Массив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окружностей</w:t>
            </w:r>
          </w:p>
          <w:p w14:paraId="0266C7E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Cylinder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[] cylinders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Cylinder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[M];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Массив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цилиндров</w:t>
            </w:r>
          </w:p>
          <w:p w14:paraId="3C100C0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EAA9FA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switch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(choice) {</w:t>
            </w:r>
          </w:p>
          <w:p w14:paraId="02BC514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case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0D8677F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 i &lt; N; i++) {</w:t>
            </w:r>
          </w:p>
          <w:p w14:paraId="7AB6206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random.nextDouble() *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9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Случайный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радиус</w:t>
            </w:r>
          </w:p>
          <w:p w14:paraId="38059A5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circles[i]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Circle(R);              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Создание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окружности</w:t>
            </w:r>
          </w:p>
          <w:p w14:paraId="49FF82F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 }</w:t>
            </w:r>
          </w:p>
          <w:p w14:paraId="6A509C9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3193482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 i &lt; M; i++) {</w:t>
            </w:r>
          </w:p>
          <w:p w14:paraId="7A440C6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random.nextDouble() *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9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Случайный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радиус</w:t>
            </w:r>
          </w:p>
          <w:p w14:paraId="1F9DD95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h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random.nextDouble() *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9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Случайная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высота</w:t>
            </w:r>
          </w:p>
          <w:p w14:paraId="05A892F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cylinders[i]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Cylinder(R, h);      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Создание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цилиндра</w:t>
            </w:r>
          </w:p>
          <w:p w14:paraId="2F19C5F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 }</w:t>
            </w:r>
          </w:p>
          <w:p w14:paraId="0ACCB18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</w:t>
            </w:r>
          </w:p>
          <w:p w14:paraId="69C4751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30CCF1C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case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2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416389B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 i &lt; N; i++) {</w:t>
            </w:r>
          </w:p>
          <w:p w14:paraId="22A76DC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 = readPositiveDouble(</w:t>
            </w:r>
          </w:p>
          <w:p w14:paraId="0C2B308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        scan,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Введите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радиус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окружности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(i +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) +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": "</w:t>
            </w:r>
          </w:p>
          <w:p w14:paraId="6FF17E9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Ввод радиуса окружности</w:t>
            </w:r>
          </w:p>
          <w:p w14:paraId="1E922EA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    circles[i]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Circle(R);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Создание окружности</w:t>
            </w:r>
          </w:p>
          <w:p w14:paraId="6913FDA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3EF6D2B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1DFEE1F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 i &lt; M; i++) {</w:t>
            </w:r>
          </w:p>
          <w:p w14:paraId="56309E7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 = readPositiveDouble(</w:t>
            </w:r>
          </w:p>
          <w:p w14:paraId="223D441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        scan,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Введите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радиус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цилиндра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+ (i +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) +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": "</w:t>
            </w:r>
          </w:p>
          <w:p w14:paraId="23699A3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Ввод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радиуса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цилиндра</w:t>
            </w:r>
          </w:p>
          <w:p w14:paraId="254E1FD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h = readPositiveDouble(</w:t>
            </w:r>
          </w:p>
          <w:p w14:paraId="4128A8F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scan,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"Введите высоту цилиндра 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+ (i +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 +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": "</w:t>
            </w:r>
          </w:p>
          <w:p w14:paraId="4FE5E89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    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Ввод высоты цилиндра</w:t>
            </w:r>
          </w:p>
          <w:p w14:paraId="4219985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    cylinders[i] =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new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Cylinder(R, h);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Создание цилиндра</w:t>
            </w:r>
          </w:p>
          <w:p w14:paraId="6AF527A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    }</w:t>
            </w:r>
          </w:p>
          <w:p w14:paraId="59FE1AE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break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  <w:p w14:paraId="045B4B2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3D5F610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default:</w:t>
            </w:r>
          </w:p>
          <w:p w14:paraId="0F1A0A0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"Неверный выбор."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Сообщение об ошибке</w:t>
            </w:r>
          </w:p>
          <w:p w14:paraId="7500A3F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scan.close();</w:t>
            </w:r>
          </w:p>
          <w:p w14:paraId="349FDFC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</w:t>
            </w:r>
          </w:p>
          <w:p w14:paraId="7458980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}</w:t>
            </w:r>
          </w:p>
          <w:p w14:paraId="05CE24D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5068C26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"\n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Окружности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5DF6788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Circle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: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circles) {</w:t>
            </w:r>
          </w:p>
          <w:p w14:paraId="537BAD9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c.printInfo();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об окружности</w:t>
            </w:r>
          </w:p>
          <w:p w14:paraId="4ABF30B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23BC41B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083282B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"\n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Цилиндры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:"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14CC9F6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Cylinder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: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cylinders) {</w:t>
            </w:r>
          </w:p>
          <w:p w14:paraId="090B5FB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c.printInfo();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информации о цилиндре</w:t>
            </w:r>
          </w:p>
          <w:p w14:paraId="14631B7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39224C7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73DD85E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Circle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maxCircle = circles[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];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Окружность с максимальной площадью</w:t>
            </w:r>
          </w:p>
          <w:p w14:paraId="146763C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i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val="en-US" w:eastAsia="ru-RU"/>
              </w:rPr>
              <w:t>1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 i &lt; circles.length; i++) {</w:t>
            </w:r>
          </w:p>
          <w:p w14:paraId="5D6BE09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if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(circles[i].getArea() &gt; maxCircle.getArea()) {</w:t>
            </w:r>
          </w:p>
          <w:p w14:paraId="0E9336F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maxCircle = circles[i];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Обновление максимума</w:t>
            </w:r>
          </w:p>
          <w:p w14:paraId="40B0EAE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5E30E18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1449060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07942C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"\nОкружность с максимальной площадью:"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  <w:p w14:paraId="5703153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maxCircle.printInfo();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результата</w:t>
            </w:r>
          </w:p>
          <w:p w14:paraId="2C51F22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EC31F0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sum 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Сумма объемов цилиндров</w:t>
            </w:r>
          </w:p>
          <w:p w14:paraId="7E8A221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for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Cylinder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: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cylinders) {</w:t>
            </w:r>
          </w:p>
          <w:p w14:paraId="144B92D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sum += c.getVolume();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Суммирование объемов</w:t>
            </w:r>
          </w:p>
          <w:p w14:paraId="324C458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331316B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7E5B54C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avgVolume = sum / M;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Средний объем цилиндров</w:t>
            </w:r>
          </w:p>
          <w:p w14:paraId="10D1330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"\nСредний объем цилиндров: %.1f"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, avgVolume);</w:t>
            </w:r>
          </w:p>
          <w:p w14:paraId="449EBB5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18864D8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scan.close();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Закрытие Scanner</w:t>
            </w:r>
          </w:p>
          <w:p w14:paraId="7359FC9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E3C8CB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3F024F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Считывает положительное целое число</w:t>
            </w:r>
          </w:p>
          <w:p w14:paraId="3EC7370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readPositiveInt(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scan,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message) {</w:t>
            </w:r>
          </w:p>
          <w:p w14:paraId="7B96E7D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int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value;</w:t>
            </w:r>
          </w:p>
          <w:p w14:paraId="6748732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while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true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 {</w:t>
            </w:r>
          </w:p>
          <w:p w14:paraId="61766F6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System.out.print(message);</w:t>
            </w:r>
          </w:p>
          <w:p w14:paraId="179D23F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0279177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if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(!scan.hasNextInt()) {</w:t>
            </w:r>
          </w:p>
          <w:p w14:paraId="7A850EA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Ошибка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: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введите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целое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число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."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5D91381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 scan.next();</w:t>
            </w:r>
          </w:p>
          <w:p w14:paraId="272216D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</w:t>
            </w:r>
          </w:p>
          <w:p w14:paraId="61D2DDF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>            }</w:t>
            </w:r>
          </w:p>
          <w:p w14:paraId="719A3ED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569D6C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value = scan.nextInt();</w:t>
            </w:r>
          </w:p>
          <w:p w14:paraId="0862A43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B434DE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if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(value &lt;=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 {</w:t>
            </w:r>
          </w:p>
          <w:p w14:paraId="700FF13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"Ошибка: число должно быть больше 0."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  <w:p w14:paraId="2EA6304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continue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  <w:p w14:paraId="38964D4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791FC64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3068D0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value;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Возврат корректного значения</w:t>
            </w:r>
          </w:p>
          <w:p w14:paraId="3D5DFDE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59E3042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}</w:t>
            </w:r>
          </w:p>
          <w:p w14:paraId="75240A1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02A3E2B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Считывает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положительное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вещественное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число</w:t>
            </w:r>
          </w:p>
          <w:p w14:paraId="643DF9C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readPositiveDouble(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scan,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message) {</w:t>
            </w:r>
          </w:p>
          <w:p w14:paraId="38A3F29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value;</w:t>
            </w:r>
          </w:p>
          <w:p w14:paraId="049EEE5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while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true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 {</w:t>
            </w:r>
          </w:p>
          <w:p w14:paraId="602A44C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System.out.print(message);</w:t>
            </w:r>
          </w:p>
          <w:p w14:paraId="509CDFC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2D41C78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if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(!scan.hasNextDouble()) {</w:t>
            </w:r>
          </w:p>
          <w:p w14:paraId="4F9192D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"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Ошибка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: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введите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число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val="en-US" w:eastAsia="ru-RU"/>
              </w:rPr>
              <w:t>."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);</w:t>
            </w:r>
          </w:p>
          <w:p w14:paraId="1EBC00E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    scan.next();</w:t>
            </w:r>
          </w:p>
          <w:p w14:paraId="2D7C595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;</w:t>
            </w:r>
          </w:p>
          <w:p w14:paraId="167D39C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}</w:t>
            </w:r>
          </w:p>
          <w:p w14:paraId="5D1D42F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469F74E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        value = scan.nextDouble();</w:t>
            </w:r>
          </w:p>
          <w:p w14:paraId="6E553E2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573D3AE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if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(value &lt;=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0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 {</w:t>
            </w:r>
          </w:p>
          <w:p w14:paraId="63096B5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    System.out.println(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"Ошибка: значение должно быть больше 0."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);</w:t>
            </w:r>
          </w:p>
          <w:p w14:paraId="7B679DA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continue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;</w:t>
            </w:r>
          </w:p>
          <w:p w14:paraId="5118009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20DB4A2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17B8242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value;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Возврат корректного значения</w:t>
            </w:r>
          </w:p>
          <w:p w14:paraId="0E4F437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11DCADB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732EF00E" w14:textId="4447E81C" w:rsidR="00652ABB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A975F3" w:rsidRPr="00A975F3" w14:paraId="51BEB79C" w14:textId="77777777" w:rsidTr="00B11A20">
        <w:tc>
          <w:tcPr>
            <w:tcW w:w="9741" w:type="dxa"/>
            <w:shd w:val="clear" w:color="auto" w:fill="FFFFFF" w:themeFill="background1"/>
          </w:tcPr>
          <w:p w14:paraId="64A3ED8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lastRenderedPageBreak/>
              <w:t>// Класс Circle, описывающий окружность</w:t>
            </w:r>
          </w:p>
          <w:p w14:paraId="7FDC7D7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class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Circle {</w:t>
            </w:r>
          </w:p>
          <w:p w14:paraId="48C5BF6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54DB53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protected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R;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Радиус окружности</w:t>
            </w:r>
          </w:p>
          <w:p w14:paraId="712D685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7609241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Конструктор класса Circle</w:t>
            </w:r>
          </w:p>
          <w:p w14:paraId="57B9F5F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Circle(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R) {</w:t>
            </w:r>
          </w:p>
          <w:p w14:paraId="141D274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this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.R = R;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Инициализация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радиуса</w:t>
            </w:r>
          </w:p>
          <w:p w14:paraId="3D79550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>    }</w:t>
            </w:r>
          </w:p>
          <w:p w14:paraId="72C056F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57D4547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Вычисляет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площадь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окружности</w:t>
            </w:r>
          </w:p>
          <w:p w14:paraId="07B9F97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getArea() {</w:t>
            </w:r>
          </w:p>
          <w:p w14:paraId="04A4B4C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Math.PI * R * R;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Формула площади</w:t>
            </w:r>
          </w:p>
          <w:p w14:paraId="3DB73E7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39E4E3E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1D06F77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Вычисляет длину окружности</w:t>
            </w:r>
          </w:p>
          <w:p w14:paraId="2F5184E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getLenght() {</w:t>
            </w:r>
          </w:p>
          <w:p w14:paraId="65653E0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2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* Math.PI * R;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Формула длины окружности</w:t>
            </w:r>
          </w:p>
          <w:p w14:paraId="7CC60B64" w14:textId="182F118D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69DDA58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54AFFF6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Выводит информацию об окружности</w:t>
            </w:r>
          </w:p>
          <w:p w14:paraId="7EE6DB6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printInfo() {</w:t>
            </w:r>
          </w:p>
          <w:p w14:paraId="797CD4D6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"Окружность: R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, R);        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радиуса</w:t>
            </w:r>
          </w:p>
          <w:p w14:paraId="44FE19D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"Площадь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, getArea());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площади</w:t>
            </w:r>
          </w:p>
          <w:p w14:paraId="63322FE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lastRenderedPageBreak/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"Длина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, getLenght());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длины</w:t>
            </w:r>
          </w:p>
          <w:p w14:paraId="1765D41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System.out.println();</w:t>
            </w:r>
          </w:p>
          <w:p w14:paraId="38856DC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3C899BD" w14:textId="77233594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A975F3" w:rsidRPr="00A975F3" w14:paraId="3F39A856" w14:textId="77777777" w:rsidTr="00B11A20">
        <w:tc>
          <w:tcPr>
            <w:tcW w:w="9741" w:type="dxa"/>
            <w:shd w:val="clear" w:color="auto" w:fill="FFFFFF" w:themeFill="background1"/>
          </w:tcPr>
          <w:p w14:paraId="409C1D0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lastRenderedPageBreak/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Класс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Cylinder,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наследующий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класс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Circle</w:t>
            </w:r>
          </w:p>
          <w:p w14:paraId="4013116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Cylinder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extends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Circle {</w:t>
            </w:r>
          </w:p>
          <w:p w14:paraId="368E7CA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1351A27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private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h;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Высота цилиндра</w:t>
            </w:r>
          </w:p>
          <w:p w14:paraId="3DD14EE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21CC877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Конструктор класса Cylinder</w:t>
            </w:r>
          </w:p>
          <w:p w14:paraId="3E76167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Cylinder(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R,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h) {</w:t>
            </w:r>
          </w:p>
          <w:p w14:paraId="534856C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super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(R);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радиуса через конструктор родительского класса</w:t>
            </w:r>
          </w:p>
          <w:p w14:paraId="1934F23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this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.h = h;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Инициализация высоты</w:t>
            </w:r>
          </w:p>
          <w:p w14:paraId="1F3C37F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643BC35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3C2AF4F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Вычисляет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объём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цилиндра</w:t>
            </w:r>
          </w:p>
          <w:p w14:paraId="3ECC5273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getVolume() {</w:t>
            </w:r>
          </w:p>
          <w:p w14:paraId="3F83DD12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 getArea() * h;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Формула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объёма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цилиндра</w:t>
            </w:r>
          </w:p>
          <w:p w14:paraId="40C4C678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  <w:p w14:paraId="57FEB5A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618B62CA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Вычисляет площадь полной поверхности цилиндра</w:t>
            </w:r>
          </w:p>
          <w:p w14:paraId="3B59D62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@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Override</w:t>
            </w:r>
          </w:p>
          <w:p w14:paraId="00791F77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double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getArea() {</w:t>
            </w:r>
          </w:p>
          <w:p w14:paraId="41B8B96D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return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2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* Math.PI * R * R + </w:t>
            </w:r>
            <w:r w:rsidRPr="00A975F3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ru-RU"/>
              </w:rPr>
              <w:t>2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* Math.PI * R * h;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Площадь оснований и боковой поверхности</w:t>
            </w:r>
          </w:p>
          <w:p w14:paraId="66AE4FFB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483F3D2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</w:p>
          <w:p w14:paraId="3D18F8E0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Выводит информацию о цилиндре</w:t>
            </w:r>
          </w:p>
          <w:p w14:paraId="021073B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@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Override</w:t>
            </w:r>
          </w:p>
          <w:p w14:paraId="4C33A16C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public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A975F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  <w:t>void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 printInfo() {</w:t>
            </w:r>
          </w:p>
          <w:p w14:paraId="73C48EB1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"Цилиндр: R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, R);            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радиуса</w:t>
            </w:r>
          </w:p>
          <w:p w14:paraId="56A300B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"h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, h);                          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высоты</w:t>
            </w:r>
          </w:p>
          <w:p w14:paraId="465EE284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"Площадь поверхности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, getArea());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площади поверхности</w:t>
            </w:r>
          </w:p>
          <w:p w14:paraId="4124B5B9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System.out.printf(</w:t>
            </w:r>
            <w:r w:rsidRPr="00A975F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ru-RU"/>
              </w:rPr>
              <w:t>"Объем = %.1f%n"</w:t>
            </w: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 xml:space="preserve">, getVolume());             </w:t>
            </w:r>
            <w:r w:rsidRPr="00A975F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  <w:t>// Вывод объёма</w:t>
            </w:r>
          </w:p>
          <w:p w14:paraId="385C56E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    System.out.println();</w:t>
            </w:r>
          </w:p>
          <w:p w14:paraId="497E5D1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0FC71E25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</w:pPr>
            <w:r w:rsidRPr="00A975F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ru-RU"/>
              </w:rPr>
              <w:t>}</w:t>
            </w:r>
          </w:p>
          <w:p w14:paraId="5BA760CE" w14:textId="77777777" w:rsidR="00A975F3" w:rsidRPr="00A975F3" w:rsidRDefault="00A975F3" w:rsidP="00A975F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ru-RU"/>
              </w:rPr>
            </w:pPr>
          </w:p>
        </w:tc>
      </w:tr>
    </w:tbl>
    <w:p w14:paraId="3B2A04A3" w14:textId="77777777" w:rsidR="00652ABB" w:rsidRPr="00A975F3" w:rsidRDefault="00652ABB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127A83" w14:textId="6D6CE387" w:rsidR="00A975F3" w:rsidRDefault="00A975F3" w:rsidP="00A975F3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 случайными значениями (рисунок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и с произвольными значениями, вводимые пользователем с клавиатуры (рисунок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3F13597" w14:textId="1CD5B3AB" w:rsidR="00EE27A4" w:rsidRDefault="00A975F3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75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5A6922" wp14:editId="6D2BE2CA">
            <wp:extent cx="2505425" cy="6677957"/>
            <wp:effectExtent l="0" t="0" r="9525" b="0"/>
            <wp:docPr id="2091421913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21913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C41" w14:textId="7062D053" w:rsidR="00EE27A4" w:rsidRDefault="00EE27A4" w:rsidP="00FA102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результат выполнения задания 2 </w:t>
      </w:r>
      <w:r w:rsidR="00FA102C">
        <w:rPr>
          <w:rFonts w:ascii="Times New Roman" w:hAnsi="Times New Roman" w:cs="Times New Roman"/>
          <w:sz w:val="28"/>
          <w:szCs w:val="28"/>
        </w:rPr>
        <w:t>с</w:t>
      </w:r>
      <w:r w:rsidR="00A975F3">
        <w:rPr>
          <w:rFonts w:ascii="Times New Roman" w:hAnsi="Times New Roman" w:cs="Times New Roman"/>
          <w:sz w:val="28"/>
          <w:szCs w:val="28"/>
        </w:rPr>
        <w:t>о случайными значениями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78D2A4" w14:textId="0A95DB8A" w:rsidR="00A975F3" w:rsidRDefault="00A975F3" w:rsidP="00FA102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75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1400A5" wp14:editId="1F6027F6">
            <wp:extent cx="2495898" cy="6792273"/>
            <wp:effectExtent l="0" t="0" r="0" b="8890"/>
            <wp:docPr id="1420241767" name="Рисунок 1" descr="Изображение выглядит как текст, Шрифт, рукописный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41767" name="Рисунок 1" descr="Изображение выглядит как текст, Шрифт, рукописный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8B06" w14:textId="4E998614" w:rsidR="00A975F3" w:rsidRDefault="00A975F3" w:rsidP="00FA102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выполнения задания 2 с произвольными значениями.</w:t>
      </w:r>
    </w:p>
    <w:p w14:paraId="4A7E73D8" w14:textId="28146865" w:rsidR="00A975F3" w:rsidRDefault="00AA2DFC" w:rsidP="00AA2DFC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A97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класса </w:t>
      </w:r>
      <w:r w:rsidRPr="00AA2DFC"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Pr="00A97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наследуемого класса </w:t>
      </w:r>
      <w:r w:rsidRPr="00AA2DFC">
        <w:rPr>
          <w:rFonts w:ascii="Times New Roman" w:hAnsi="Times New Roman" w:cs="Times New Roman"/>
          <w:sz w:val="28"/>
          <w:szCs w:val="28"/>
          <w:lang w:val="en-US"/>
        </w:rPr>
        <w:t>IsoscelesTriangle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AA2DFC" w:rsidRPr="00A975F3" w14:paraId="788EFF92" w14:textId="77777777" w:rsidTr="00B11A20">
        <w:tc>
          <w:tcPr>
            <w:tcW w:w="9741" w:type="dxa"/>
            <w:shd w:val="clear" w:color="auto" w:fill="FFFFFF" w:themeFill="background1"/>
          </w:tcPr>
          <w:p w14:paraId="58F08C2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import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java.util.Random;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Класс для генерации случайных чисел</w:t>
            </w:r>
          </w:p>
          <w:p w14:paraId="1F3E2FE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import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java.util.Scanner;  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Класс для ввода данных с клавиатуры</w:t>
            </w:r>
          </w:p>
          <w:p w14:paraId="2FC17CE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CE2642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Главный класс программы</w:t>
            </w:r>
          </w:p>
          <w:p w14:paraId="042997D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class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Main3 {</w:t>
            </w:r>
          </w:p>
          <w:p w14:paraId="4AB210B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C38ADA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Точка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входа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программу</w:t>
            </w:r>
          </w:p>
          <w:p w14:paraId="156B943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main(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[] args) {</w:t>
            </w:r>
          </w:p>
          <w:p w14:paraId="5B22286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87494C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Scanner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scan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Scanner(System.in);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Объект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Scanner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ввода</w:t>
            </w:r>
          </w:p>
          <w:p w14:paraId="3B7CEB0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Random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random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Random();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Генератор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случайных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чисел</w:t>
            </w:r>
          </w:p>
          <w:p w14:paraId="4250C5E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FC60E4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System.out.println(</w:t>
            </w:r>
          </w:p>
          <w:p w14:paraId="5C1DC8C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"Выберите способ задания треугольников:\n"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+</w:t>
            </w:r>
          </w:p>
          <w:p w14:paraId="7DAD3D9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"1 - случайные значения\n"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+</w:t>
            </w:r>
          </w:p>
          <w:p w14:paraId="7A215B0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"2 - ввод с клавиатуры"</w:t>
            </w:r>
          </w:p>
          <w:p w14:paraId="6CAE990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меню выбора</w:t>
            </w:r>
          </w:p>
          <w:p w14:paraId="013167E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F6BD1F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byte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choice;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Переменная для хранения выбора пользователя</w:t>
            </w:r>
          </w:p>
          <w:p w14:paraId="46631B1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314352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корректности выбора способа ввода</w:t>
            </w:r>
          </w:p>
          <w:p w14:paraId="1947D82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true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743D53B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choice = scan.nextByte();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Считывание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выбора</w:t>
            </w:r>
          </w:p>
          <w:p w14:paraId="6FC0BE9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05C622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(choice ==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choice ==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32D332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break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Корректный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выбор</w:t>
            </w:r>
          </w:p>
          <w:p w14:paraId="78111F1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3E3663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Ошибка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: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неверный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выбор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.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Введите 1 или 2."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5D626A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</w:t>
            </w:r>
          </w:p>
          <w:p w14:paraId="03967FA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3FAB39F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6DAFFC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N = readPositiveInt(scan,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"Введите количество треугольников N: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Количество треугольников</w:t>
            </w:r>
          </w:p>
          <w:p w14:paraId="3A939A1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M = readPositiveInt(scan,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"Введите количество равнобедренных M: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Количество равнобедренных</w:t>
            </w:r>
          </w:p>
          <w:p w14:paraId="4B8A1BB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C556B3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[] triangles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[N]; 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Массив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треугольников</w:t>
            </w:r>
          </w:p>
          <w:p w14:paraId="43FFA20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IsoscelesTriangle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[] isoTriangles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IsoscelesTriangle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[M];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Массив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равнобедренных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треугольников</w:t>
            </w:r>
          </w:p>
          <w:p w14:paraId="40F7E07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06A89E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switch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(choice) {</w:t>
            </w:r>
          </w:p>
          <w:p w14:paraId="1239FD0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5ACA44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case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:</w:t>
            </w:r>
          </w:p>
          <w:p w14:paraId="5B27EA2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Формирование треугольников со случайными сторонами</w:t>
            </w:r>
          </w:p>
          <w:p w14:paraId="254E1FE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 &lt; N; i++) {</w:t>
            </w:r>
          </w:p>
          <w:p w14:paraId="4129A21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t;</w:t>
            </w:r>
          </w:p>
          <w:p w14:paraId="753B9A9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AA6EEC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random.nextDouble() *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Случайная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</w:t>
            </w:r>
          </w:p>
          <w:p w14:paraId="4122D9E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random.nextDouble() *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Случайная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</w:t>
            </w:r>
          </w:p>
          <w:p w14:paraId="710E40B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random.nextDouble() *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Случайная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</w:t>
            </w:r>
          </w:p>
          <w:p w14:paraId="4AD4B4F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t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Triangle(a, b, c);              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Создание треугольника</w:t>
            </w:r>
          </w:p>
          <w:p w14:paraId="5D2F72D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}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(!t.exists());       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существования</w:t>
            </w:r>
          </w:p>
          <w:p w14:paraId="0056BA9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A41FE9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triangles[i] = t;                            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Сохранение треугольника</w:t>
            </w:r>
          </w:p>
          <w:p w14:paraId="70CFB8D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}</w:t>
            </w:r>
          </w:p>
          <w:p w14:paraId="6BF4340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27E08D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Формирование равнобедренных треугольников со случайными сторонами</w:t>
            </w:r>
          </w:p>
          <w:p w14:paraId="08257DB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 &lt; M; i++) {</w:t>
            </w:r>
          </w:p>
          <w:p w14:paraId="2154A10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IsoscelesTriangle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t;</w:t>
            </w:r>
          </w:p>
          <w:p w14:paraId="46B1A72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866BD2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random.nextDouble() *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Равные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стороны</w:t>
            </w:r>
          </w:p>
          <w:p w14:paraId="0872E17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random.nextDouble() *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Основание</w:t>
            </w:r>
          </w:p>
          <w:p w14:paraId="3A40BF2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t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IsoscelesTriangle(a, a, c);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Создание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равнобедренного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треугольника</w:t>
            </w:r>
          </w:p>
          <w:p w14:paraId="60F290C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}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(!t.exists());       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существования</w:t>
            </w:r>
          </w:p>
          <w:p w14:paraId="54A969C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24AD8D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isoTriangles[i] = t;         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Сохранение треугольника</w:t>
            </w:r>
          </w:p>
          <w:p w14:paraId="0C6CC39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}</w:t>
            </w:r>
          </w:p>
          <w:p w14:paraId="439910E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break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622AB84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BECD0E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case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:</w:t>
            </w:r>
          </w:p>
          <w:p w14:paraId="671684C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Ввод треугольников с клавиатуры</w:t>
            </w:r>
          </w:p>
          <w:p w14:paraId="65F0D13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 &lt; N; i++) {</w:t>
            </w:r>
          </w:p>
          <w:p w14:paraId="6296D55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Треугольник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(i +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Номер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треугольника</w:t>
            </w:r>
          </w:p>
          <w:p w14:paraId="4F824FF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542211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4FBC32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 = readPositiveDouble(scan,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Введите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сторону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a: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Ввод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стороны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</w:t>
            </w:r>
          </w:p>
          <w:p w14:paraId="297A5C3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 = readPositiveDouble(scan,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Введите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сторону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b: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Ввод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стороны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</w:t>
            </w:r>
          </w:p>
          <w:p w14:paraId="562FF0B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 = readPositiveDouble(scan,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Введите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сторону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c: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Ввод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стороны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</w:t>
            </w:r>
          </w:p>
          <w:p w14:paraId="08333ED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FE1F6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Triangle(a, b, c);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Создание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треугольника</w:t>
            </w:r>
          </w:p>
          <w:p w14:paraId="2006E0A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(t.exists()) {</w:t>
            </w:r>
          </w:p>
          <w:p w14:paraId="42E5F9C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triangles[i] = t;              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Сохранение корректного треугольника</w:t>
            </w:r>
          </w:p>
          <w:p w14:paraId="0BAD2D1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break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0DA7188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}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else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5E65D39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"Такой треугольник не существует. Повторите ввод."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372C65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>                        }</w:t>
            </w:r>
          </w:p>
          <w:p w14:paraId="653078F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}</w:t>
            </w:r>
          </w:p>
          <w:p w14:paraId="0F9E32E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}</w:t>
            </w:r>
          </w:p>
          <w:p w14:paraId="43140CE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33FE83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Ввод равнобедренных треугольников с клавиатуры</w:t>
            </w:r>
          </w:p>
          <w:p w14:paraId="75BC47D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for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i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 i &lt; M; i++) {</w:t>
            </w:r>
          </w:p>
          <w:p w14:paraId="531CF66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"\nРавнобедренный треугольник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+ (i +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));</w:t>
            </w:r>
          </w:p>
          <w:p w14:paraId="192655B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EB2339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5718B2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 = readPositiveDouble(</w:t>
            </w:r>
          </w:p>
          <w:p w14:paraId="2FF4680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"Введите равные стороны a и b: "</w:t>
            </w:r>
          </w:p>
          <w:p w14:paraId="4E46CC7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Ввод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равных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</w:t>
            </w:r>
          </w:p>
          <w:p w14:paraId="0D1F1D3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 = readPositiveDouble(</w:t>
            </w:r>
          </w:p>
          <w:p w14:paraId="7DAFB57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scan,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"Введите основание c: "</w:t>
            </w:r>
          </w:p>
          <w:p w14:paraId="58D1A02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Ввод основания</w:t>
            </w:r>
          </w:p>
          <w:p w14:paraId="7CFAA14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60942A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IsoscelesTriangle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 =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IsoscelesTriangle(a, a, c);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Создание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треугольника</w:t>
            </w:r>
          </w:p>
          <w:p w14:paraId="1C50080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(t.exists()) {</w:t>
            </w:r>
          </w:p>
          <w:p w14:paraId="4550767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isoTriangles[i] = t;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Сохранение корректного треугольника</w:t>
            </w:r>
          </w:p>
          <w:p w14:paraId="3ADE8EF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break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071FC01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}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else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681855A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"Ошибка: такой треугольник не существует."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89B66E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}</w:t>
            </w:r>
          </w:p>
          <w:p w14:paraId="4CC66C7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}</w:t>
            </w:r>
          </w:p>
          <w:p w14:paraId="733C5AA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}</w:t>
            </w:r>
          </w:p>
          <w:p w14:paraId="6D6E02A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break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30684F4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CB640D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default:</w:t>
            </w:r>
          </w:p>
          <w:p w14:paraId="66E16C9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"Неверный выбор."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710FAE7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scan.close();</w:t>
            </w:r>
          </w:p>
          <w:p w14:paraId="01A46A9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98E8A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42266C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6CD94E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Треугольники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7D74C4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sumArea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Суммарная площадь треугольников</w:t>
            </w:r>
          </w:p>
          <w:p w14:paraId="7995DCC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544168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информации о треугольниках и подсчёт площади</w:t>
            </w:r>
          </w:p>
          <w:p w14:paraId="2021680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triangles) {</w:t>
            </w:r>
          </w:p>
          <w:p w14:paraId="3C9FA6D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t.printInfo();          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Вывод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информации</w:t>
            </w:r>
          </w:p>
          <w:p w14:paraId="53D11E1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sumArea += t.getArea();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Суммирование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площадей</w:t>
            </w:r>
          </w:p>
          <w:p w14:paraId="187D105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System.out.println();</w:t>
            </w:r>
          </w:p>
          <w:p w14:paraId="10E95A6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33D4DF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E42FC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(N &gt;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A09D09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avgArea = sumArea / N;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Средняя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площадь</w:t>
            </w:r>
          </w:p>
          <w:p w14:paraId="15940EE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System.out.printf(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Средняя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площадь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треугольников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%.1f%n"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avgArea);</w:t>
            </w:r>
          </w:p>
          <w:p w14:paraId="6C0C191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272B868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BD40C8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Поиск равнобедренного треугольника с минимальной площадью</w:t>
            </w:r>
          </w:p>
          <w:p w14:paraId="20F0A48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(M &gt;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4AE5A07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IsoscelesTriangle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min = isoTriangles[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];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Начальное минимальное значение</w:t>
            </w:r>
          </w:p>
          <w:p w14:paraId="66490C7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 &lt; isoTriangles.length; i++) {</w:t>
            </w:r>
          </w:p>
          <w:p w14:paraId="1B70A71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(isoTriangles[i].getArea() &lt; min.getArea()) {</w:t>
            </w:r>
          </w:p>
          <w:p w14:paraId="4BC635F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min = isoTriangles[i];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Обновление минимума</w:t>
            </w:r>
          </w:p>
          <w:p w14:paraId="0E10B85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}</w:t>
            </w:r>
          </w:p>
          <w:p w14:paraId="327DC91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</w:t>
            </w:r>
          </w:p>
          <w:p w14:paraId="1E9924A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41F8FE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"\nРавнобедренный треугольник с минимальной площадью:"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79DF7E9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min.printInfo();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результата</w:t>
            </w:r>
          </w:p>
          <w:p w14:paraId="0E07FDD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}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else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63A2B1C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"\nРавнобедренные треугольники отсутствуют."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738AAC0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29F6841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136A12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scan.close();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Закрытие Scanner</w:t>
            </w:r>
          </w:p>
          <w:p w14:paraId="57D1287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0E0B1CA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B56F2F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Считывает положительное целое число</w:t>
            </w:r>
          </w:p>
          <w:p w14:paraId="31B3750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readPositiveInt(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Scanner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scan,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message) {</w:t>
            </w:r>
          </w:p>
          <w:p w14:paraId="4C9C4C3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value;</w:t>
            </w:r>
          </w:p>
          <w:p w14:paraId="232534F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56EF20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System.out.print(message);</w:t>
            </w:r>
          </w:p>
          <w:p w14:paraId="6C46E24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662EC4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(!scan.hasNextInt()) {</w:t>
            </w:r>
          </w:p>
          <w:p w14:paraId="4C0EFB4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Ошибка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: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введите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целое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число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5CB393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scan.next();</w:t>
            </w:r>
          </w:p>
          <w:p w14:paraId="105E21E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continue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647AD1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6C8A6E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B780F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value = scan.nextInt();</w:t>
            </w:r>
          </w:p>
          <w:p w14:paraId="4CDBABD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25D549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(value &lt;=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71820E3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"Ошибка: число должно быть больше 0."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2569835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continue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5BE0959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</w:t>
            </w:r>
          </w:p>
          <w:p w14:paraId="51D6CA4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81A96C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value;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Возврат корректного значения</w:t>
            </w:r>
          </w:p>
          <w:p w14:paraId="6F18193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A8CAF5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22FA4C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D0352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Считывает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положительное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вещественное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число</w:t>
            </w:r>
          </w:p>
          <w:p w14:paraId="369456D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readPositiveDouble(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Scanner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scan,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message) {</w:t>
            </w:r>
          </w:p>
          <w:p w14:paraId="73D3392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value;</w:t>
            </w:r>
          </w:p>
          <w:p w14:paraId="0943C9D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8A1D8C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System.out.print(message);</w:t>
            </w:r>
          </w:p>
          <w:p w14:paraId="4406F8B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7FEF2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(!scan.hasNextDouble()) {</w:t>
            </w:r>
          </w:p>
          <w:p w14:paraId="7905816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Ошибка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: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введите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число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3414F8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scan.next();</w:t>
            </w:r>
          </w:p>
          <w:p w14:paraId="5B94365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continue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FF6B5E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16AE0FA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E9B493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value = scan.nextDouble();</w:t>
            </w:r>
          </w:p>
          <w:p w14:paraId="1655A59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EBF6CE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(value &lt;=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40C2815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"Ошибка: число должно быть больше 0."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0E9885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continue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1A20CE0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</w:t>
            </w:r>
          </w:p>
          <w:p w14:paraId="778D64A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65BF65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value;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Возврат корректного значения</w:t>
            </w:r>
          </w:p>
          <w:p w14:paraId="1105127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0AA10F1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7732CEA" w14:textId="299DFAEA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AA2DFC" w:rsidRPr="00A975F3" w14:paraId="5855B106" w14:textId="77777777" w:rsidTr="00B11A20">
        <w:tc>
          <w:tcPr>
            <w:tcW w:w="9741" w:type="dxa"/>
            <w:shd w:val="clear" w:color="auto" w:fill="FFFFFF" w:themeFill="background1"/>
          </w:tcPr>
          <w:p w14:paraId="52096C4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lastRenderedPageBreak/>
              <w:t>// Класс Triangle, описывающий треугольник</w:t>
            </w:r>
          </w:p>
          <w:p w14:paraId="4E8CB4C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class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Triangle {</w:t>
            </w:r>
          </w:p>
          <w:p w14:paraId="07009C0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D6E689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protected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a, b, c;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Длины сторон треугольника</w:t>
            </w:r>
          </w:p>
          <w:p w14:paraId="4FAE937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75B06D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Конструктор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класса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Triangle</w:t>
            </w:r>
          </w:p>
          <w:p w14:paraId="7A21D65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Triangle(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a,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b,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c) {</w:t>
            </w:r>
          </w:p>
          <w:p w14:paraId="7F29CEF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.a = a;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стороны a</w:t>
            </w:r>
          </w:p>
          <w:p w14:paraId="01F55BC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.b = b;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стороны b</w:t>
            </w:r>
          </w:p>
          <w:p w14:paraId="3CCDD15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.c = c;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стороны c</w:t>
            </w:r>
          </w:p>
          <w:p w14:paraId="3EE56C8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028120B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ED072E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Проверяет существование треугольника</w:t>
            </w:r>
          </w:p>
          <w:p w14:paraId="0DD5F0A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boolean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exists() {</w:t>
            </w:r>
          </w:p>
          <w:p w14:paraId="637D04A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a &gt;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&amp;&amp; b &gt;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&amp;&amp; c &gt;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&amp;&amp;        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положительности сторон</w:t>
            </w:r>
          </w:p>
          <w:p w14:paraId="4E27CB3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a + b &gt; c &amp;&amp; a + c &gt; b &amp;&amp; b + c &gt; a;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Неравенства треугольника</w:t>
            </w:r>
          </w:p>
          <w:p w14:paraId="67ACBDD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68FB193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4047EA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Вычисляет периметр треугольника</w:t>
            </w:r>
          </w:p>
          <w:p w14:paraId="3B7C5ED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getPerimeter() {</w:t>
            </w:r>
          </w:p>
          <w:p w14:paraId="2D4EDCC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a + b + c;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Сумма длин сторон</w:t>
            </w:r>
          </w:p>
          <w:p w14:paraId="4577CDF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025BEF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31B1C8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Вычисляет площадь треугольника по формуле Герона</w:t>
            </w:r>
          </w:p>
          <w:p w14:paraId="2223813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getArea() {</w:t>
            </w:r>
          </w:p>
          <w:p w14:paraId="472066E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 = getPerimeter() / 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Полупериметр</w:t>
            </w:r>
          </w:p>
          <w:p w14:paraId="4118A2E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Math.sqrt(p * (p - a) * (p - b) * (p - c));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Формула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Герона</w:t>
            </w:r>
          </w:p>
          <w:p w14:paraId="692E62D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392B3A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E03474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Вычисляет и выводит значения углов треугольника</w:t>
            </w:r>
          </w:p>
          <w:p w14:paraId="7ED1D29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printAngles() {</w:t>
            </w:r>
          </w:p>
          <w:p w14:paraId="5289EC3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alpha = Math.acos((b * b + c * c - a * a) / (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b * c));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Угол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при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</w:t>
            </w:r>
          </w:p>
          <w:p w14:paraId="1037B45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beta  = Math.acos((a * a + c * c - b * b) / (</w:t>
            </w:r>
            <w:r w:rsidRPr="00AA2D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* a * c));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Угол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при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стороне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</w:t>
            </w:r>
          </w:p>
          <w:p w14:paraId="440EA74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gamma = Math.PI - alpha - beta;           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Третий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угол</w:t>
            </w:r>
          </w:p>
          <w:p w14:paraId="01342CA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A2D98A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System.out.printf(</w:t>
            </w:r>
          </w:p>
          <w:p w14:paraId="0780642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Углы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%.1f°, %.1f°, %.1f°%n"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638F8D2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Math.toDegrees(alpha),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Перевод в градусы</w:t>
            </w:r>
          </w:p>
          <w:p w14:paraId="1527E31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Math.toDegrees(beta),</w:t>
            </w:r>
          </w:p>
          <w:p w14:paraId="363FF13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Math.toDegrees(gamma)</w:t>
            </w:r>
          </w:p>
          <w:p w14:paraId="4E15176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1A30B200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929781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6F0551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Выводит информацию о треугольнике</w:t>
            </w:r>
          </w:p>
          <w:p w14:paraId="6CFCDAD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void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printInfo() {</w:t>
            </w:r>
          </w:p>
          <w:p w14:paraId="3B6496F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(!exists()) {</w:t>
            </w:r>
          </w:p>
          <w:p w14:paraId="1D005D5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"Треугольник не существует"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корректности</w:t>
            </w:r>
          </w:p>
          <w:p w14:paraId="320ABE9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613F29E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4F369A5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CCAFFB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System.out.printf(</w:t>
            </w:r>
          </w:p>
          <w:p w14:paraId="12C238E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"Стороны: %.1f %.1f %.1f, периметр = %.1f, площадь = %.1f%n"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</w:p>
          <w:p w14:paraId="400E9D5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a, b, c, getPerimeter(), getArea()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параметров треугольника</w:t>
            </w:r>
          </w:p>
          <w:p w14:paraId="0BB7B44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);</w:t>
            </w:r>
          </w:p>
          <w:p w14:paraId="218BEA2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FA386C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printAngles();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 углов треугольника</w:t>
            </w:r>
          </w:p>
          <w:p w14:paraId="0F76769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43B38081" w14:textId="1E627D1F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  <w:tr w:rsidR="00AA2DFC" w:rsidRPr="00A975F3" w14:paraId="4D632F2A" w14:textId="77777777" w:rsidTr="00B11A20">
        <w:tc>
          <w:tcPr>
            <w:tcW w:w="9741" w:type="dxa"/>
            <w:shd w:val="clear" w:color="auto" w:fill="FFFFFF" w:themeFill="background1"/>
          </w:tcPr>
          <w:p w14:paraId="7A52B3F9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lastRenderedPageBreak/>
              <w:t>// Класс IsoscelesTriangle, представляющий равнобедренный треугольник</w:t>
            </w:r>
          </w:p>
          <w:p w14:paraId="51CF487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class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IsoscelesTriangle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extends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Triangle {</w:t>
            </w:r>
          </w:p>
          <w:p w14:paraId="181B3A5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7992DC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Конструктор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класса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IsoscelesTriangle</w:t>
            </w:r>
          </w:p>
          <w:p w14:paraId="7A7D60B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IsoscelesTriangle(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a,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b,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double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c) {</w:t>
            </w:r>
          </w:p>
          <w:p w14:paraId="36F516C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super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(a, b, c);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Вызов конструктора родительского класса</w:t>
            </w:r>
          </w:p>
          <w:p w14:paraId="73772A74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3DA4886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C116607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Проверяет, является ли треугольник равнобедренным</w:t>
            </w:r>
          </w:p>
          <w:p w14:paraId="7284047D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boolean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isIsosceles() {</w:t>
            </w:r>
          </w:p>
          <w:p w14:paraId="4DAD299E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exists() &amp;&amp; (a == b || a == c || b == c);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равенства сторон</w:t>
            </w:r>
          </w:p>
          <w:p w14:paraId="07227622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01AA0C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8962B56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Выводит информацию о равнобедренном треугольнике</w:t>
            </w:r>
          </w:p>
          <w:p w14:paraId="24095B8F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@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Override</w:t>
            </w:r>
          </w:p>
          <w:p w14:paraId="160A4435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printInfo() {</w:t>
            </w:r>
          </w:p>
          <w:p w14:paraId="22E77521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(!isIsosceles()) {</w:t>
            </w:r>
          </w:p>
          <w:p w14:paraId="24853E9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System.out.println(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"Не равнобедренный треугольник"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Сообщение об ошибке</w:t>
            </w:r>
          </w:p>
          <w:p w14:paraId="26BF0B43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0A1FCC1B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00E5D538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System.out.print(</w:t>
            </w:r>
            <w:r w:rsidRPr="00AA2D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"Равнобедренный "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Уточнение типа треугольника</w:t>
            </w:r>
          </w:p>
          <w:p w14:paraId="0C317BA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A2D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super</w:t>
            </w: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.printInfo();                   </w:t>
            </w:r>
            <w:r w:rsidRPr="00AA2DF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Вызов метода родительского класса</w:t>
            </w:r>
          </w:p>
          <w:p w14:paraId="61621D0C" w14:textId="77777777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73743D5E" w14:textId="460B11B3" w:rsidR="00AA2DFC" w:rsidRPr="00AA2DFC" w:rsidRDefault="00AA2DFC" w:rsidP="00AA2DF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A2D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</w:tbl>
    <w:p w14:paraId="11115B86" w14:textId="77777777" w:rsidR="00AA2DFC" w:rsidRDefault="00AA2DFC" w:rsidP="00AA2DFC">
      <w:pPr>
        <w:pStyle w:val="af0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97A2D98" w14:textId="4B0A2F46" w:rsidR="00AA2DFC" w:rsidRDefault="00AA2DFC" w:rsidP="00AA2DFC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со случайными значениями (рисунок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и с произвольными значениями, вводимые пользователем с клавиатуры (рисунок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CCB6C9A" w14:textId="7705711B" w:rsidR="00AA2DFC" w:rsidRDefault="00AA2DFC" w:rsidP="00AA2DF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A2D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D10708" wp14:editId="22120761">
            <wp:extent cx="4667901" cy="3543795"/>
            <wp:effectExtent l="0" t="0" r="0" b="0"/>
            <wp:docPr id="192165272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5272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0D55" w14:textId="59FF0807" w:rsidR="00AA2DFC" w:rsidRDefault="00AA2DFC" w:rsidP="00AA2DF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со случайными значениями.</w:t>
      </w:r>
    </w:p>
    <w:p w14:paraId="4110E7CD" w14:textId="2D0868F6" w:rsidR="00AA2DFC" w:rsidRDefault="003F26A4" w:rsidP="00AA2DFC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26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AF78EA" wp14:editId="18F9CFAD">
            <wp:extent cx="4763165" cy="7259063"/>
            <wp:effectExtent l="0" t="0" r="0" b="0"/>
            <wp:docPr id="325721599" name="Рисунок 1" descr="Изображение выглядит как текст, снимок экрана, докумен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1599" name="Рисунок 1" descr="Изображение выглядит как текст, снимок экрана, докумен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7ED2" w14:textId="08B16D0C" w:rsidR="00AA2DFC" w:rsidRPr="00752C97" w:rsidRDefault="003F26A4" w:rsidP="003F26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3 с</w:t>
      </w:r>
      <w:r>
        <w:rPr>
          <w:rFonts w:ascii="Times New Roman" w:hAnsi="Times New Roman" w:cs="Times New Roman"/>
          <w:sz w:val="28"/>
          <w:szCs w:val="28"/>
        </w:rPr>
        <w:t xml:space="preserve"> произвольными </w:t>
      </w:r>
      <w:r>
        <w:rPr>
          <w:rFonts w:ascii="Times New Roman" w:hAnsi="Times New Roman" w:cs="Times New Roman"/>
          <w:sz w:val="28"/>
          <w:szCs w:val="28"/>
        </w:rPr>
        <w:t>значениями.</w:t>
      </w:r>
    </w:p>
    <w:p w14:paraId="7C15754F" w14:textId="5637E24D" w:rsidR="00210816" w:rsidRPr="002E3D4E" w:rsidRDefault="009D3ED0" w:rsidP="0011573C">
      <w:pPr>
        <w:pStyle w:val="a1"/>
        <w:rPr>
          <w:rStyle w:val="20"/>
        </w:rPr>
      </w:pPr>
      <w:r>
        <w:rPr>
          <w:rStyle w:val="20"/>
        </w:rPr>
        <w:t>Заключение</w:t>
      </w:r>
      <w:r w:rsidRPr="002E3D4E">
        <w:rPr>
          <w:rStyle w:val="20"/>
        </w:rPr>
        <w:t>:</w:t>
      </w:r>
    </w:p>
    <w:p w14:paraId="38F1908B" w14:textId="0D2FF683" w:rsidR="009D3ED0" w:rsidRDefault="009D3ED0" w:rsidP="007F5621">
      <w:pPr>
        <w:pStyle w:val="a1"/>
        <w:ind w:firstLine="709"/>
      </w:pPr>
      <w:r>
        <w:rPr>
          <w:rStyle w:val="20"/>
          <w:b w:val="0"/>
          <w:bCs w:val="0"/>
        </w:rPr>
        <w:t xml:space="preserve">В ходе лабораторной работы были </w:t>
      </w:r>
      <w:r>
        <w:t>приобретены практические навыки по работе с</w:t>
      </w:r>
      <w:r w:rsidR="00283782">
        <w:t xml:space="preserve"> </w:t>
      </w:r>
      <w:r w:rsidR="003F26A4" w:rsidRPr="003F26A4">
        <w:t>класс</w:t>
      </w:r>
      <w:r w:rsidR="003F26A4">
        <w:t>ами</w:t>
      </w:r>
      <w:r w:rsidR="003F26A4" w:rsidRPr="003F26A4">
        <w:t xml:space="preserve"> и объект</w:t>
      </w:r>
      <w:r w:rsidR="003F26A4">
        <w:t>ами</w:t>
      </w:r>
      <w:r w:rsidR="003F26A4" w:rsidRPr="003F26A4">
        <w:t xml:space="preserve"> при программировании на JAVA.</w:t>
      </w:r>
    </w:p>
    <w:p w14:paraId="62D99462" w14:textId="77408479" w:rsidR="007F5621" w:rsidRPr="007F5621" w:rsidRDefault="007F5621" w:rsidP="007F5621">
      <w:pPr>
        <w:pStyle w:val="a1"/>
        <w:ind w:firstLine="709"/>
      </w:pPr>
    </w:p>
    <w:sectPr w:rsidR="007F5621" w:rsidRPr="007F5621" w:rsidSect="001010BA">
      <w:footerReference w:type="default" r:id="rId14"/>
      <w:pgSz w:w="11906" w:h="16838"/>
      <w:pgMar w:top="851" w:right="73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299D" w14:textId="77777777" w:rsidR="0039333A" w:rsidRDefault="0039333A">
      <w:r>
        <w:separator/>
      </w:r>
    </w:p>
  </w:endnote>
  <w:endnote w:type="continuationSeparator" w:id="0">
    <w:p w14:paraId="1D43DCFA" w14:textId="77777777" w:rsidR="0039333A" w:rsidRDefault="00393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098310"/>
      <w:docPartObj>
        <w:docPartGallery w:val="Page Numbers (Bottom of Page)"/>
        <w:docPartUnique/>
      </w:docPartObj>
    </w:sdtPr>
    <w:sdtContent>
      <w:p w14:paraId="1193C7B5" w14:textId="77777777" w:rsidR="001010BA" w:rsidRDefault="001010B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53AD7" w14:textId="77777777" w:rsidR="001010BA" w:rsidRDefault="001010B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F6E7" w14:textId="77777777" w:rsidR="0039333A" w:rsidRDefault="0039333A">
      <w:r>
        <w:separator/>
      </w:r>
    </w:p>
  </w:footnote>
  <w:footnote w:type="continuationSeparator" w:id="0">
    <w:p w14:paraId="43AEEC22" w14:textId="77777777" w:rsidR="0039333A" w:rsidRDefault="00393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DF0"/>
    <w:multiLevelType w:val="hybridMultilevel"/>
    <w:tmpl w:val="573629A4"/>
    <w:lvl w:ilvl="0" w:tplc="D47C1B32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E2D136E"/>
    <w:multiLevelType w:val="hybridMultilevel"/>
    <w:tmpl w:val="4FDAC5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05F2374"/>
    <w:multiLevelType w:val="hybridMultilevel"/>
    <w:tmpl w:val="8C8201B0"/>
    <w:lvl w:ilvl="0" w:tplc="041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" w15:restartNumberingAfterBreak="0">
    <w:nsid w:val="21BE257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4493158"/>
    <w:multiLevelType w:val="hybridMultilevel"/>
    <w:tmpl w:val="6A1C1C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1975C1"/>
    <w:multiLevelType w:val="hybridMultilevel"/>
    <w:tmpl w:val="D672508A"/>
    <w:lvl w:ilvl="0" w:tplc="DD7A308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FA43C1"/>
    <w:multiLevelType w:val="hybridMultilevel"/>
    <w:tmpl w:val="40766C5C"/>
    <w:lvl w:ilvl="0" w:tplc="DB12F2DA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2ED14BEE"/>
    <w:multiLevelType w:val="multilevel"/>
    <w:tmpl w:val="91340EB0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8" w15:restartNumberingAfterBreak="0">
    <w:nsid w:val="3DEA7E1A"/>
    <w:multiLevelType w:val="hybridMultilevel"/>
    <w:tmpl w:val="7BD4ED12"/>
    <w:lvl w:ilvl="0" w:tplc="B2EEC7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5531551"/>
    <w:multiLevelType w:val="hybridMultilevel"/>
    <w:tmpl w:val="21EA4FAE"/>
    <w:lvl w:ilvl="0" w:tplc="0C267B0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5956BA3"/>
    <w:multiLevelType w:val="hybridMultilevel"/>
    <w:tmpl w:val="3DC07392"/>
    <w:lvl w:ilvl="0" w:tplc="57780D7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3135A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6F5846FA"/>
    <w:multiLevelType w:val="hybridMultilevel"/>
    <w:tmpl w:val="5748BB42"/>
    <w:lvl w:ilvl="0" w:tplc="18B8BD6C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86445047">
    <w:abstractNumId w:val="0"/>
  </w:num>
  <w:num w:numId="2" w16cid:durableId="1733963019">
    <w:abstractNumId w:val="7"/>
  </w:num>
  <w:num w:numId="3" w16cid:durableId="1245992245">
    <w:abstractNumId w:val="2"/>
  </w:num>
  <w:num w:numId="4" w16cid:durableId="1311014413">
    <w:abstractNumId w:val="9"/>
  </w:num>
  <w:num w:numId="5" w16cid:durableId="1856311905">
    <w:abstractNumId w:val="12"/>
  </w:num>
  <w:num w:numId="6" w16cid:durableId="1053195896">
    <w:abstractNumId w:val="6"/>
  </w:num>
  <w:num w:numId="7" w16cid:durableId="1064178594">
    <w:abstractNumId w:val="1"/>
  </w:num>
  <w:num w:numId="8" w16cid:durableId="554200144">
    <w:abstractNumId w:val="11"/>
  </w:num>
  <w:num w:numId="9" w16cid:durableId="695883779">
    <w:abstractNumId w:val="5"/>
  </w:num>
  <w:num w:numId="10" w16cid:durableId="195703494">
    <w:abstractNumId w:val="3"/>
  </w:num>
  <w:num w:numId="11" w16cid:durableId="10112754">
    <w:abstractNumId w:val="4"/>
  </w:num>
  <w:num w:numId="12" w16cid:durableId="405153352">
    <w:abstractNumId w:val="8"/>
  </w:num>
  <w:num w:numId="13" w16cid:durableId="1297957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5D4"/>
    <w:rsid w:val="0000496A"/>
    <w:rsid w:val="00020747"/>
    <w:rsid w:val="0002362F"/>
    <w:rsid w:val="00032A21"/>
    <w:rsid w:val="0003539D"/>
    <w:rsid w:val="00037B1E"/>
    <w:rsid w:val="000419CE"/>
    <w:rsid w:val="00043FE8"/>
    <w:rsid w:val="00046EAD"/>
    <w:rsid w:val="00050C31"/>
    <w:rsid w:val="00054403"/>
    <w:rsid w:val="00064AD2"/>
    <w:rsid w:val="00066D33"/>
    <w:rsid w:val="00070E5D"/>
    <w:rsid w:val="00097CD9"/>
    <w:rsid w:val="000A7A6F"/>
    <w:rsid w:val="000B1E7C"/>
    <w:rsid w:val="000C192A"/>
    <w:rsid w:val="000D6C7E"/>
    <w:rsid w:val="000D6FA5"/>
    <w:rsid w:val="000F2A00"/>
    <w:rsid w:val="001010BA"/>
    <w:rsid w:val="00106CA6"/>
    <w:rsid w:val="00112394"/>
    <w:rsid w:val="0011573C"/>
    <w:rsid w:val="001271B2"/>
    <w:rsid w:val="001361F6"/>
    <w:rsid w:val="00145975"/>
    <w:rsid w:val="00151888"/>
    <w:rsid w:val="00154608"/>
    <w:rsid w:val="00155D4B"/>
    <w:rsid w:val="00170D9C"/>
    <w:rsid w:val="0017147D"/>
    <w:rsid w:val="001D3F2A"/>
    <w:rsid w:val="001D51E0"/>
    <w:rsid w:val="001D59CB"/>
    <w:rsid w:val="001E04E2"/>
    <w:rsid w:val="001F5BCB"/>
    <w:rsid w:val="00200881"/>
    <w:rsid w:val="0020780A"/>
    <w:rsid w:val="00210816"/>
    <w:rsid w:val="0021423C"/>
    <w:rsid w:val="00246C89"/>
    <w:rsid w:val="00255315"/>
    <w:rsid w:val="00256C9A"/>
    <w:rsid w:val="00275339"/>
    <w:rsid w:val="00283782"/>
    <w:rsid w:val="00285A27"/>
    <w:rsid w:val="0028772C"/>
    <w:rsid w:val="00293F5F"/>
    <w:rsid w:val="002A243F"/>
    <w:rsid w:val="002B3AF7"/>
    <w:rsid w:val="002B4A88"/>
    <w:rsid w:val="002C3876"/>
    <w:rsid w:val="002E3D4E"/>
    <w:rsid w:val="002F4A7B"/>
    <w:rsid w:val="00313F3C"/>
    <w:rsid w:val="003243A2"/>
    <w:rsid w:val="00330653"/>
    <w:rsid w:val="00330891"/>
    <w:rsid w:val="003368AD"/>
    <w:rsid w:val="00345625"/>
    <w:rsid w:val="00360D50"/>
    <w:rsid w:val="00366063"/>
    <w:rsid w:val="003731B5"/>
    <w:rsid w:val="00373EE4"/>
    <w:rsid w:val="00375129"/>
    <w:rsid w:val="0038205E"/>
    <w:rsid w:val="0039333A"/>
    <w:rsid w:val="00394180"/>
    <w:rsid w:val="003A07B9"/>
    <w:rsid w:val="003A4759"/>
    <w:rsid w:val="003A6294"/>
    <w:rsid w:val="003C683B"/>
    <w:rsid w:val="003D156E"/>
    <w:rsid w:val="003D5CF2"/>
    <w:rsid w:val="003F1EB0"/>
    <w:rsid w:val="003F26A4"/>
    <w:rsid w:val="00413064"/>
    <w:rsid w:val="0041658A"/>
    <w:rsid w:val="0042060D"/>
    <w:rsid w:val="00420D05"/>
    <w:rsid w:val="00421A1F"/>
    <w:rsid w:val="00442429"/>
    <w:rsid w:val="00451049"/>
    <w:rsid w:val="0045502D"/>
    <w:rsid w:val="00456482"/>
    <w:rsid w:val="00470F18"/>
    <w:rsid w:val="00471655"/>
    <w:rsid w:val="00480DD4"/>
    <w:rsid w:val="00480E28"/>
    <w:rsid w:val="004856F6"/>
    <w:rsid w:val="0049512B"/>
    <w:rsid w:val="004B42BC"/>
    <w:rsid w:val="004B5C48"/>
    <w:rsid w:val="004C4672"/>
    <w:rsid w:val="004D50D1"/>
    <w:rsid w:val="004D7435"/>
    <w:rsid w:val="004F7288"/>
    <w:rsid w:val="00504664"/>
    <w:rsid w:val="00511BCE"/>
    <w:rsid w:val="005120FB"/>
    <w:rsid w:val="0053293C"/>
    <w:rsid w:val="005363AB"/>
    <w:rsid w:val="00550BAF"/>
    <w:rsid w:val="005534B9"/>
    <w:rsid w:val="00554491"/>
    <w:rsid w:val="0056047C"/>
    <w:rsid w:val="00564A35"/>
    <w:rsid w:val="00565258"/>
    <w:rsid w:val="00575110"/>
    <w:rsid w:val="00580A3B"/>
    <w:rsid w:val="0058698B"/>
    <w:rsid w:val="00595625"/>
    <w:rsid w:val="00596D24"/>
    <w:rsid w:val="00597C7C"/>
    <w:rsid w:val="005A4BE9"/>
    <w:rsid w:val="005A6FBC"/>
    <w:rsid w:val="005B6981"/>
    <w:rsid w:val="005D7E37"/>
    <w:rsid w:val="005E55DD"/>
    <w:rsid w:val="00602455"/>
    <w:rsid w:val="00616978"/>
    <w:rsid w:val="00617333"/>
    <w:rsid w:val="00627C9E"/>
    <w:rsid w:val="00632F26"/>
    <w:rsid w:val="00640B30"/>
    <w:rsid w:val="00641C9B"/>
    <w:rsid w:val="00645A76"/>
    <w:rsid w:val="00652ABB"/>
    <w:rsid w:val="00672BAB"/>
    <w:rsid w:val="0067374F"/>
    <w:rsid w:val="00674F61"/>
    <w:rsid w:val="00680C74"/>
    <w:rsid w:val="0068773F"/>
    <w:rsid w:val="006A414D"/>
    <w:rsid w:val="006B24DA"/>
    <w:rsid w:val="006B62CC"/>
    <w:rsid w:val="006C0B78"/>
    <w:rsid w:val="006E59C2"/>
    <w:rsid w:val="00703140"/>
    <w:rsid w:val="00705C46"/>
    <w:rsid w:val="00705D3A"/>
    <w:rsid w:val="0073267F"/>
    <w:rsid w:val="00742699"/>
    <w:rsid w:val="00750D6F"/>
    <w:rsid w:val="00752C97"/>
    <w:rsid w:val="007567A1"/>
    <w:rsid w:val="007633E5"/>
    <w:rsid w:val="007714C3"/>
    <w:rsid w:val="007860DE"/>
    <w:rsid w:val="007863AE"/>
    <w:rsid w:val="007A6021"/>
    <w:rsid w:val="007D12CD"/>
    <w:rsid w:val="007D3E27"/>
    <w:rsid w:val="007E0812"/>
    <w:rsid w:val="007F5621"/>
    <w:rsid w:val="008027BA"/>
    <w:rsid w:val="0081390F"/>
    <w:rsid w:val="00827EB9"/>
    <w:rsid w:val="00831BC8"/>
    <w:rsid w:val="00834883"/>
    <w:rsid w:val="00841195"/>
    <w:rsid w:val="008675C5"/>
    <w:rsid w:val="00876F79"/>
    <w:rsid w:val="008865D2"/>
    <w:rsid w:val="00892EA9"/>
    <w:rsid w:val="008A3525"/>
    <w:rsid w:val="008B7CFE"/>
    <w:rsid w:val="008D1B72"/>
    <w:rsid w:val="008D22E0"/>
    <w:rsid w:val="008F5310"/>
    <w:rsid w:val="008F67D1"/>
    <w:rsid w:val="008F7D30"/>
    <w:rsid w:val="009058DD"/>
    <w:rsid w:val="009136DF"/>
    <w:rsid w:val="00925CCE"/>
    <w:rsid w:val="009347BF"/>
    <w:rsid w:val="0094493E"/>
    <w:rsid w:val="00955EC3"/>
    <w:rsid w:val="0096579B"/>
    <w:rsid w:val="00967EAF"/>
    <w:rsid w:val="0097667F"/>
    <w:rsid w:val="00991FF7"/>
    <w:rsid w:val="009A2F7D"/>
    <w:rsid w:val="009B0DD2"/>
    <w:rsid w:val="009B4BA0"/>
    <w:rsid w:val="009D3ED0"/>
    <w:rsid w:val="009D7351"/>
    <w:rsid w:val="00A03250"/>
    <w:rsid w:val="00A12B13"/>
    <w:rsid w:val="00A13345"/>
    <w:rsid w:val="00A14BE0"/>
    <w:rsid w:val="00A154DE"/>
    <w:rsid w:val="00A3083E"/>
    <w:rsid w:val="00A31E26"/>
    <w:rsid w:val="00A53CDB"/>
    <w:rsid w:val="00A57D81"/>
    <w:rsid w:val="00A65089"/>
    <w:rsid w:val="00A71715"/>
    <w:rsid w:val="00A8268D"/>
    <w:rsid w:val="00A96BA3"/>
    <w:rsid w:val="00A975F3"/>
    <w:rsid w:val="00AA2DFC"/>
    <w:rsid w:val="00AB1A64"/>
    <w:rsid w:val="00AC34D2"/>
    <w:rsid w:val="00AC5DEC"/>
    <w:rsid w:val="00AE0FF6"/>
    <w:rsid w:val="00AE2A61"/>
    <w:rsid w:val="00AE2B77"/>
    <w:rsid w:val="00AE53B1"/>
    <w:rsid w:val="00B03617"/>
    <w:rsid w:val="00B0451C"/>
    <w:rsid w:val="00B10ABC"/>
    <w:rsid w:val="00B15CF1"/>
    <w:rsid w:val="00B20C0B"/>
    <w:rsid w:val="00B21188"/>
    <w:rsid w:val="00B23B55"/>
    <w:rsid w:val="00B403E5"/>
    <w:rsid w:val="00B50BAD"/>
    <w:rsid w:val="00B55A2B"/>
    <w:rsid w:val="00B66A6A"/>
    <w:rsid w:val="00B73295"/>
    <w:rsid w:val="00B803E5"/>
    <w:rsid w:val="00BA0EA7"/>
    <w:rsid w:val="00BA7D79"/>
    <w:rsid w:val="00BB0D79"/>
    <w:rsid w:val="00BB6FB3"/>
    <w:rsid w:val="00BD1904"/>
    <w:rsid w:val="00BD4C3A"/>
    <w:rsid w:val="00BE10A0"/>
    <w:rsid w:val="00BE2481"/>
    <w:rsid w:val="00BF1FC8"/>
    <w:rsid w:val="00C105D4"/>
    <w:rsid w:val="00C23C1B"/>
    <w:rsid w:val="00C3619E"/>
    <w:rsid w:val="00C42204"/>
    <w:rsid w:val="00C52391"/>
    <w:rsid w:val="00C6441E"/>
    <w:rsid w:val="00C768A7"/>
    <w:rsid w:val="00C76AC1"/>
    <w:rsid w:val="00C83CBA"/>
    <w:rsid w:val="00C9277E"/>
    <w:rsid w:val="00CA0E60"/>
    <w:rsid w:val="00CA3334"/>
    <w:rsid w:val="00CC1232"/>
    <w:rsid w:val="00CC1AE5"/>
    <w:rsid w:val="00CD0500"/>
    <w:rsid w:val="00CD54B1"/>
    <w:rsid w:val="00CE1E26"/>
    <w:rsid w:val="00CE591C"/>
    <w:rsid w:val="00CF4D5B"/>
    <w:rsid w:val="00D045F7"/>
    <w:rsid w:val="00D1393D"/>
    <w:rsid w:val="00D22254"/>
    <w:rsid w:val="00D477AD"/>
    <w:rsid w:val="00D517B2"/>
    <w:rsid w:val="00D62BE5"/>
    <w:rsid w:val="00D725E0"/>
    <w:rsid w:val="00D8264B"/>
    <w:rsid w:val="00D85541"/>
    <w:rsid w:val="00D95D23"/>
    <w:rsid w:val="00DB6AC1"/>
    <w:rsid w:val="00DD1F8D"/>
    <w:rsid w:val="00DD5F5D"/>
    <w:rsid w:val="00DE4F85"/>
    <w:rsid w:val="00E00D9D"/>
    <w:rsid w:val="00E207EF"/>
    <w:rsid w:val="00E2424D"/>
    <w:rsid w:val="00E2765B"/>
    <w:rsid w:val="00E3056D"/>
    <w:rsid w:val="00E438CB"/>
    <w:rsid w:val="00E45973"/>
    <w:rsid w:val="00E63745"/>
    <w:rsid w:val="00E641C0"/>
    <w:rsid w:val="00E71CDD"/>
    <w:rsid w:val="00E72D30"/>
    <w:rsid w:val="00EA778B"/>
    <w:rsid w:val="00EB1BE4"/>
    <w:rsid w:val="00EC23A6"/>
    <w:rsid w:val="00EC548B"/>
    <w:rsid w:val="00EC5982"/>
    <w:rsid w:val="00EC6506"/>
    <w:rsid w:val="00ED14B2"/>
    <w:rsid w:val="00EE27A4"/>
    <w:rsid w:val="00EE6E67"/>
    <w:rsid w:val="00EF3554"/>
    <w:rsid w:val="00F20DB4"/>
    <w:rsid w:val="00F24343"/>
    <w:rsid w:val="00F2688E"/>
    <w:rsid w:val="00F32A90"/>
    <w:rsid w:val="00F42F31"/>
    <w:rsid w:val="00F55E40"/>
    <w:rsid w:val="00F665D7"/>
    <w:rsid w:val="00F72D9B"/>
    <w:rsid w:val="00F94125"/>
    <w:rsid w:val="00FA102C"/>
    <w:rsid w:val="00FB7274"/>
    <w:rsid w:val="00FC5598"/>
    <w:rsid w:val="00FC5F14"/>
    <w:rsid w:val="00FD0606"/>
    <w:rsid w:val="00FD5740"/>
    <w:rsid w:val="00FE3379"/>
    <w:rsid w:val="00FE3C0D"/>
    <w:rsid w:val="00FE3E76"/>
    <w:rsid w:val="00FE679E"/>
    <w:rsid w:val="00FF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991E1"/>
  <w15:chartTrackingRefBased/>
  <w15:docId w15:val="{BE75D0A2-E006-4B85-BEAF-6D7F3AE5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A2DFC"/>
    <w:pPr>
      <w:spacing w:after="200" w:line="276" w:lineRule="auto"/>
    </w:pPr>
  </w:style>
  <w:style w:type="paragraph" w:styleId="1">
    <w:name w:val="heading 1"/>
    <w:basedOn w:val="a0"/>
    <w:next w:val="a1"/>
    <w:link w:val="10"/>
    <w:rsid w:val="00200881"/>
    <w:pPr>
      <w:keepNext/>
      <w:numPr>
        <w:numId w:val="2"/>
      </w:numPr>
      <w:suppressAutoHyphens/>
      <w:spacing w:before="60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0"/>
    <w:next w:val="a1"/>
    <w:link w:val="20"/>
    <w:uiPriority w:val="9"/>
    <w:qFormat/>
    <w:rsid w:val="00200881"/>
    <w:pPr>
      <w:keepNext/>
      <w:numPr>
        <w:ilvl w:val="1"/>
        <w:numId w:val="2"/>
      </w:numPr>
      <w:suppressAutoHyphens/>
      <w:spacing w:before="200" w:after="100" w:line="360" w:lineRule="auto"/>
      <w:ind w:left="1429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0"/>
    <w:next w:val="a1"/>
    <w:link w:val="30"/>
    <w:qFormat/>
    <w:rsid w:val="00200881"/>
    <w:pPr>
      <w:keepNext/>
      <w:numPr>
        <w:ilvl w:val="2"/>
        <w:numId w:val="2"/>
      </w:numPr>
      <w:suppressAutoHyphens/>
      <w:spacing w:before="200" w:line="360" w:lineRule="auto"/>
      <w:ind w:left="0" w:firstLine="851"/>
      <w:outlineLvl w:val="2"/>
    </w:pPr>
    <w:rPr>
      <w:rFonts w:cs="Arial"/>
      <w:bCs/>
      <w:sz w:val="28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200881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0881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200881"/>
    <w:rPr>
      <w:rFonts w:ascii="Times New Roman" w:eastAsia="Times New Roman" w:hAnsi="Times New Roman" w:cs="Arial"/>
      <w:bCs/>
      <w:sz w:val="28"/>
      <w:szCs w:val="26"/>
      <w:lang w:eastAsia="ru-RU"/>
    </w:rPr>
  </w:style>
  <w:style w:type="paragraph" w:customStyle="1" w:styleId="a1">
    <w:name w:val="Основной текст ПЗ"/>
    <w:qFormat/>
    <w:rsid w:val="0020088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5">
    <w:name w:val="Формула ПЗ"/>
    <w:next w:val="a0"/>
    <w:rsid w:val="00200881"/>
    <w:pPr>
      <w:tabs>
        <w:tab w:val="center" w:pos="4836"/>
        <w:tab w:val="right" w:pos="9756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rsid w:val="005363AB"/>
    <w:pPr>
      <w:tabs>
        <w:tab w:val="left" w:pos="284"/>
        <w:tab w:val="right" w:leader="dot" w:pos="9762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rsid w:val="00200881"/>
    <w:pPr>
      <w:tabs>
        <w:tab w:val="left" w:pos="851"/>
        <w:tab w:val="right" w:leader="dot" w:pos="9780"/>
      </w:tabs>
      <w:spacing w:line="360" w:lineRule="auto"/>
      <w:ind w:left="284" w:right="691"/>
    </w:pPr>
    <w:rPr>
      <w:sz w:val="28"/>
    </w:rPr>
  </w:style>
  <w:style w:type="character" w:styleId="a6">
    <w:name w:val="Hyperlink"/>
    <w:uiPriority w:val="99"/>
    <w:rsid w:val="00200881"/>
    <w:rPr>
      <w:color w:val="0563C1"/>
      <w:u w:val="single"/>
    </w:rPr>
  </w:style>
  <w:style w:type="paragraph" w:styleId="a7">
    <w:name w:val="header"/>
    <w:basedOn w:val="a0"/>
    <w:link w:val="a8"/>
    <w:semiHidden/>
    <w:rsid w:val="00200881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8">
    <w:name w:val="Верхний колонтитул Знак"/>
    <w:basedOn w:val="a2"/>
    <w:link w:val="a7"/>
    <w:semiHidden/>
    <w:rsid w:val="00200881"/>
    <w:rPr>
      <w:rFonts w:ascii="Arial" w:eastAsia="Times New Roman" w:hAnsi="Arial" w:cs="Times New Roman"/>
      <w:b/>
      <w:spacing w:val="-20"/>
      <w:sz w:val="24"/>
      <w:szCs w:val="20"/>
      <w:lang w:val="en-US" w:eastAsia="ru-RU"/>
    </w:rPr>
  </w:style>
  <w:style w:type="paragraph" w:customStyle="1" w:styleId="a9">
    <w:next w:val="a0"/>
    <w:qFormat/>
    <w:rsid w:val="00200881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a">
    <w:name w:val="Таблица. Абзац по центру"/>
    <w:next w:val="ab"/>
    <w:rsid w:val="00200881"/>
    <w:pPr>
      <w:spacing w:after="0" w:line="240" w:lineRule="auto"/>
      <w:ind w:left="57" w:right="57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b">
    <w:name w:val="Таблица. Абзац без отступа"/>
    <w:basedOn w:val="a1"/>
    <w:next w:val="a1"/>
    <w:rsid w:val="00200881"/>
    <w:pPr>
      <w:spacing w:line="240" w:lineRule="auto"/>
      <w:ind w:left="57" w:right="57" w:firstLine="0"/>
    </w:pPr>
    <w:rPr>
      <w:sz w:val="24"/>
    </w:rPr>
  </w:style>
  <w:style w:type="paragraph" w:styleId="a">
    <w:name w:val="Bibliography"/>
    <w:basedOn w:val="a0"/>
    <w:rsid w:val="00200881"/>
    <w:pPr>
      <w:numPr>
        <w:numId w:val="1"/>
      </w:numPr>
      <w:tabs>
        <w:tab w:val="clear" w:pos="1814"/>
        <w:tab w:val="num" w:pos="1276"/>
        <w:tab w:val="left" w:pos="1418"/>
        <w:tab w:val="left" w:pos="1560"/>
      </w:tabs>
      <w:ind w:left="0" w:firstLine="851"/>
      <w:jc w:val="both"/>
    </w:pPr>
    <w:rPr>
      <w:color w:val="000000"/>
      <w:sz w:val="28"/>
      <w:szCs w:val="20"/>
    </w:rPr>
  </w:style>
  <w:style w:type="paragraph" w:styleId="ac">
    <w:name w:val="footer"/>
    <w:basedOn w:val="a0"/>
    <w:link w:val="ad"/>
    <w:uiPriority w:val="99"/>
    <w:unhideWhenUsed/>
    <w:rsid w:val="002F4A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2F4A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next w:val="a0"/>
    <w:qFormat/>
    <w:rsid w:val="00A65089"/>
    <w:pPr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character" w:styleId="af">
    <w:name w:val="Placeholder Text"/>
    <w:basedOn w:val="a2"/>
    <w:uiPriority w:val="99"/>
    <w:semiHidden/>
    <w:rsid w:val="003D5CF2"/>
    <w:rPr>
      <w:color w:val="808080"/>
    </w:rPr>
  </w:style>
  <w:style w:type="paragraph" w:styleId="af0">
    <w:name w:val="List Paragraph"/>
    <w:basedOn w:val="a0"/>
    <w:uiPriority w:val="34"/>
    <w:qFormat/>
    <w:rsid w:val="0011573C"/>
    <w:pPr>
      <w:ind w:left="720"/>
      <w:contextualSpacing/>
    </w:pPr>
  </w:style>
  <w:style w:type="paragraph" w:customStyle="1" w:styleId="Default">
    <w:name w:val="Default"/>
    <w:rsid w:val="0011573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f1">
    <w:name w:val="Normal (Web)"/>
    <w:basedOn w:val="a0"/>
    <w:uiPriority w:val="99"/>
    <w:unhideWhenUsed/>
    <w:rsid w:val="00AE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470F18"/>
    <w:rPr>
      <w:color w:val="605E5C"/>
      <w:shd w:val="clear" w:color="auto" w:fill="E1DFDD"/>
    </w:rPr>
  </w:style>
  <w:style w:type="table" w:styleId="af2">
    <w:name w:val="Table Grid"/>
    <w:basedOn w:val="a3"/>
    <w:uiPriority w:val="39"/>
    <w:rsid w:val="000F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ПЗ"/>
    <w:rsid w:val="008B7CF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EE6E67"/>
  </w:style>
  <w:style w:type="paragraph" w:customStyle="1" w:styleId="msonormal0">
    <w:name w:val="msonormal"/>
    <w:basedOn w:val="a0"/>
    <w:rsid w:val="00EE6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21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869\Downloads\pz-lr-2019%20(2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23151-C9EA-4C1A-84D6-5374B098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pz-lr-2019 (2).dot</Template>
  <TotalTime>79</TotalTime>
  <Pages>1</Pages>
  <Words>3916</Words>
  <Characters>22362</Characters>
  <Application>Microsoft Office Word</Application>
  <DocSecurity>0</DocSecurity>
  <Lines>972</Lines>
  <Paragraphs>772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Кумыс Ван</dc:creator>
  <cp:keywords/>
  <dc:description/>
  <cp:lastModifiedBy>Тагир Р Фахретдинов</cp:lastModifiedBy>
  <cp:revision>7</cp:revision>
  <dcterms:created xsi:type="dcterms:W3CDTF">2026-01-18T11:24:00Z</dcterms:created>
  <dcterms:modified xsi:type="dcterms:W3CDTF">2026-01-18T13:06:00Z</dcterms:modified>
</cp:coreProperties>
</file>